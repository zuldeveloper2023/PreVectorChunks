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C7DDA" w14:textId="77777777" w:rsidR="00794AFF" w:rsidRDefault="00A83644" w:rsidP="00AE198B">
      <w:pPr>
        <w:tabs>
          <w:tab w:val="right" w:pos="9638"/>
        </w:tabs>
        <w:spacing w:after="480"/>
      </w:pPr>
      <w:r>
        <w:rPr>
          <w:noProof/>
        </w:rPr>
        <w:drawing>
          <wp:inline distT="0" distB="0" distL="0" distR="0" wp14:anchorId="679BED46" wp14:editId="63EA967B">
            <wp:extent cx="2239200" cy="475560"/>
            <wp:effectExtent l="0" t="0" r="0" b="1270"/>
            <wp:docPr id="1" name="Picture 1" descr="Australian Government - Digital Transformation Ag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ustralian Government - Digital Transformation Agency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9200" cy="4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399BD6C8" wp14:editId="2A8B984A">
            <wp:extent cx="806353" cy="390733"/>
            <wp:effectExtent l="0" t="0" r="0" b="0"/>
            <wp:docPr id="2" name="Picture 2" descr="Digital Transformation Agenc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gital Transformation Agency logo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6353" cy="39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DE9A" w14:textId="77777777" w:rsidR="00AE198B" w:rsidRPr="00AE198B" w:rsidRDefault="00AE198B" w:rsidP="00AE198B">
      <w:pPr>
        <w:pStyle w:val="NoSpacing"/>
        <w:jc w:val="right"/>
        <w:rPr>
          <w:sz w:val="18"/>
          <w:szCs w:val="18"/>
        </w:rPr>
      </w:pPr>
      <w:r w:rsidRPr="00AE198B">
        <w:rPr>
          <w:sz w:val="18"/>
          <w:szCs w:val="18"/>
        </w:rPr>
        <w:t>PO Box 457</w:t>
      </w:r>
    </w:p>
    <w:p w14:paraId="637C7B95" w14:textId="77777777" w:rsidR="00AE198B" w:rsidRPr="00AE198B" w:rsidRDefault="00AE198B" w:rsidP="00AE198B">
      <w:pPr>
        <w:pStyle w:val="NoSpacing"/>
        <w:jc w:val="right"/>
        <w:rPr>
          <w:sz w:val="18"/>
          <w:szCs w:val="18"/>
        </w:rPr>
      </w:pPr>
      <w:r w:rsidRPr="00AE198B">
        <w:rPr>
          <w:sz w:val="18"/>
          <w:szCs w:val="18"/>
        </w:rPr>
        <w:t>CANBERRA ACT 2601</w:t>
      </w:r>
    </w:p>
    <w:p w14:paraId="399DE177" w14:textId="72329E6A" w:rsidR="00AE198B" w:rsidRDefault="00AE198B" w:rsidP="00D86416">
      <w:pPr>
        <w:pStyle w:val="NoSpacing"/>
        <w:spacing w:after="600"/>
        <w:jc w:val="right"/>
      </w:pPr>
      <w:hyperlink r:id="rId14" w:tooltip="Digital Transformation Agency website" w:history="1">
        <w:r w:rsidRPr="00AE198B">
          <w:rPr>
            <w:sz w:val="18"/>
            <w:szCs w:val="18"/>
          </w:rPr>
          <w:t>dta.gov.au</w:t>
        </w:r>
      </w:hyperlink>
    </w:p>
    <w:p w14:paraId="78DF6001" w14:textId="77777777" w:rsidR="00FE73ED" w:rsidRDefault="00FE73ED">
      <w:pPr>
        <w:sectPr w:rsidR="00FE73ED" w:rsidSect="00EE1906">
          <w:headerReference w:type="default" r:id="rId15"/>
          <w:footerReference w:type="default" r:id="rId16"/>
          <w:pgSz w:w="11906" w:h="16838" w:code="9"/>
          <w:pgMar w:top="851" w:right="1418" w:bottom="1418" w:left="1418" w:header="680" w:footer="680" w:gutter="0"/>
          <w:cols w:space="708"/>
          <w:docGrid w:linePitch="360"/>
        </w:sectPr>
      </w:pPr>
    </w:p>
    <w:sdt>
      <w:sdtPr>
        <w:alias w:val="Company header"/>
        <w:tag w:val="Company header"/>
        <w:id w:val="-1239096784"/>
        <w:placeholder>
          <w:docPart w:val="DefaultPlaceholder_-1854013440"/>
        </w:placeholder>
      </w:sdtPr>
      <w:sdtEndPr/>
      <w:sdtContent>
        <w:p w14:paraId="3195BEE0" w14:textId="467953B7" w:rsidR="00D86416" w:rsidRDefault="00150D20" w:rsidP="00150D20">
          <w:pPr>
            <w:pStyle w:val="Address"/>
          </w:pPr>
          <w:r>
            <w:t>Zul Waker Mohammad Al-Kabir</w:t>
          </w:r>
        </w:p>
        <w:p w14:paraId="45D3298A" w14:textId="230A96F2" w:rsidR="00150D20" w:rsidRDefault="00150D20" w:rsidP="00150D20">
          <w:pPr>
            <w:pStyle w:val="Address"/>
          </w:pPr>
          <w:r>
            <w:t>58A Heysen Street</w:t>
          </w:r>
        </w:p>
        <w:p w14:paraId="01FBBF36" w14:textId="7B0CF845" w:rsidR="00150D20" w:rsidRDefault="00150D20" w:rsidP="00150D20">
          <w:pPr>
            <w:pStyle w:val="Address"/>
          </w:pPr>
          <w:r>
            <w:t>Weston ACT 2611</w:t>
          </w:r>
        </w:p>
        <w:p w14:paraId="312C26C8" w14:textId="77777777" w:rsidR="000C5DEB" w:rsidRDefault="000C5DEB" w:rsidP="000C5DEB">
          <w:pPr>
            <w:pStyle w:val="Address"/>
            <w:spacing w:before="0" w:after="0"/>
          </w:pPr>
        </w:p>
        <w:p w14:paraId="5FD25606" w14:textId="77777777" w:rsidR="000C5DEB" w:rsidRDefault="00EE1906" w:rsidP="000C5DEB">
          <w:pPr>
            <w:pStyle w:val="Address"/>
            <w:spacing w:before="0" w:after="0"/>
          </w:pPr>
        </w:p>
      </w:sdtContent>
    </w:sdt>
    <w:p w14:paraId="428070CB" w14:textId="2EA65F82" w:rsidR="000C5DEB" w:rsidRPr="00D86416" w:rsidRDefault="000C5DEB" w:rsidP="000C5DEB">
      <w:pPr>
        <w:pStyle w:val="Heading1"/>
      </w:pPr>
      <w:r>
        <w:t xml:space="preserve">Workers Compensation Insurance Exemption </w:t>
      </w:r>
      <w:sdt>
        <w:sdtPr>
          <w:alias w:val="State or territory"/>
          <w:tag w:val="State or territory"/>
          <w:id w:val="-2028482897"/>
          <w:placeholder>
            <w:docPart w:val="031D72ACEC464E08AFC84D0F541BB75C"/>
          </w:placeholder>
          <w:showingPlcHdr/>
          <w:comboBox>
            <w:listItem w:value="Choose an item."/>
            <w:listItem w:displayText="Australian Capital Territory" w:value="Australian Capital Territory"/>
            <w:listItem w:displayText="New South Wales" w:value="New South Wales"/>
            <w:listItem w:displayText="Queensland" w:value="Queensland"/>
            <w:listItem w:displayText="South Australia" w:value="South Australia"/>
            <w:listItem w:displayText="Tasmania" w:value="Tasmania"/>
            <w:listItem w:displayText="Victoria" w:value="Victoria"/>
            <w:listItem w:displayText="Western Australia" w:value="Western Australia"/>
            <w:listItem w:displayText="Northern Territory" w:value="Northern Territory"/>
          </w:comboBox>
        </w:sdtPr>
        <w:sdtEndPr/>
        <w:sdtContent>
          <w:r w:rsidR="00090638" w:rsidRPr="009837A4">
            <w:rPr>
              <w:rStyle w:val="PlaceholderText"/>
              <w:color w:val="007099"/>
            </w:rPr>
            <w:t>Choose an item.</w:t>
          </w:r>
        </w:sdtContent>
      </w:sdt>
    </w:p>
    <w:p w14:paraId="07ACEE63" w14:textId="61D3C70E" w:rsidR="00F37826" w:rsidRPr="00F37826" w:rsidRDefault="005E1B10" w:rsidP="00F37826">
      <w:r w:rsidRPr="005E1B10">
        <w:rPr>
          <w:rFonts w:ascii="Arial" w:eastAsia="Times New Roman" w:hAnsi="Arial" w:cs="Arial"/>
          <w:color w:val="1D1C1D"/>
          <w:sz w:val="23"/>
          <w:szCs w:val="23"/>
          <w:lang w:eastAsia="en-AU"/>
        </w:rPr>
        <w:br/>
      </w:r>
      <w:sdt>
        <w:sdtPr>
          <w:alias w:val="Company name"/>
          <w:tag w:val="Insert company name"/>
          <w:id w:val="1112323173"/>
          <w:placeholder>
            <w:docPart w:val="EB7DDD1B7D8141758FD8D88D34602AA6"/>
          </w:placeholder>
          <w15:color w:val="000000"/>
        </w:sdtPr>
        <w:sdtEndPr/>
        <w:sdtContent>
          <w:r w:rsidR="00150D20">
            <w:t>R S Z International Pty Ltd</w:t>
          </w:r>
        </w:sdtContent>
      </w:sdt>
      <w:r w:rsidRPr="005E1B10">
        <w:t xml:space="preserve"> declares that we are exempt </w:t>
      </w:r>
      <w:r w:rsidR="00051B56" w:rsidRPr="00F37826">
        <w:t xml:space="preserve">from holding </w:t>
      </w:r>
      <w:r w:rsidRPr="005E1B10">
        <w:t xml:space="preserve">a </w:t>
      </w:r>
      <w:r w:rsidR="00F177CB">
        <w:t xml:space="preserve">Workers </w:t>
      </w:r>
      <w:r w:rsidR="0040049E">
        <w:t>C</w:t>
      </w:r>
      <w:r w:rsidR="00F177CB">
        <w:t xml:space="preserve">ompensation </w:t>
      </w:r>
      <w:r w:rsidR="00534479">
        <w:t>I</w:t>
      </w:r>
      <w:r w:rsidR="00F177CB">
        <w:t>nsurance</w:t>
      </w:r>
      <w:r w:rsidR="0040049E">
        <w:t xml:space="preserve"> </w:t>
      </w:r>
      <w:r w:rsidR="00534479">
        <w:t>P</w:t>
      </w:r>
      <w:r w:rsidR="0040049E">
        <w:t>olicy</w:t>
      </w:r>
      <w:r w:rsidR="00F37826" w:rsidRPr="00F37826">
        <w:t xml:space="preserve"> in</w:t>
      </w:r>
      <w:r w:rsidR="00CA1109" w:rsidRPr="00CA1109">
        <w:t xml:space="preserve"> </w:t>
      </w:r>
      <w:sdt>
        <w:sdtPr>
          <w:id w:val="1444886337"/>
          <w:placeholder>
            <w:docPart w:val="C392D21FF7EB4FD688D614B1168AA7B4"/>
          </w:placeholder>
          <w:comboBox>
            <w:listItem w:value="Choose an item."/>
            <w:listItem w:displayText="Australian Capital Territory" w:value="Australian Capital Territory"/>
            <w:listItem w:displayText="New South Wales" w:value="New South Wales"/>
            <w:listItem w:displayText="Queensland" w:value="Queensland"/>
            <w:listItem w:displayText="South Australia" w:value="South Australia"/>
            <w:listItem w:displayText="Tasmania" w:value="Tasmania"/>
            <w:listItem w:displayText="Victoria" w:value="Victoria"/>
            <w:listItem w:displayText="Western Australia" w:value="Western Australia"/>
            <w:listItem w:displayText="Northern Territory" w:value="Northern Territory"/>
          </w:comboBox>
        </w:sdtPr>
        <w:sdtEndPr/>
        <w:sdtContent>
          <w:r w:rsidR="00150D20">
            <w:t>Australian Capital Territory</w:t>
          </w:r>
        </w:sdtContent>
      </w:sdt>
      <w:r w:rsidR="00F37826" w:rsidRPr="00F37826">
        <w:t xml:space="preserve"> </w:t>
      </w:r>
    </w:p>
    <w:p w14:paraId="02189248" w14:textId="3CB26987" w:rsidR="00051B56" w:rsidRPr="00F37826" w:rsidRDefault="00051B56" w:rsidP="00F37826">
      <w:r w:rsidRPr="00F37826">
        <w:t xml:space="preserve">We are exempt for the </w:t>
      </w:r>
      <w:r w:rsidR="005E1B10" w:rsidRPr="005E1B10">
        <w:t>reasons detailed below:</w:t>
      </w:r>
    </w:p>
    <w:sdt>
      <w:sdtPr>
        <w:alias w:val="Reasons"/>
        <w:tag w:val="Reasons"/>
        <w:id w:val="-719824013"/>
        <w:placeholder>
          <w:docPart w:val="3AA3C7A7EC714A05B418B939B06DFAFE"/>
        </w:placeholder>
      </w:sdtPr>
      <w:sdtEndPr/>
      <w:sdtContent>
        <w:p w14:paraId="3CBE3E1E" w14:textId="4E84B59D" w:rsidR="005E1B10" w:rsidRPr="00F37826" w:rsidRDefault="00150D20" w:rsidP="00F37826">
          <w:r w:rsidRPr="00150D20">
            <w:t>We currently engage no employees (casual, part</w:t>
          </w:r>
          <w:r w:rsidRPr="00150D20">
            <w:noBreakHyphen/>
            <w:t>time or full</w:t>
          </w:r>
          <w:r w:rsidRPr="00150D20">
            <w:rPr>
              <w:rFonts w:ascii="Cambria Math" w:hAnsi="Cambria Math" w:cs="Cambria Math"/>
            </w:rPr>
            <w:t>‐</w:t>
          </w:r>
          <w:r w:rsidRPr="00150D20">
            <w:t>time) and have no persons working under a contract of service in the ACT</w:t>
          </w:r>
        </w:p>
      </w:sdtContent>
    </w:sdt>
    <w:p w14:paraId="69FB7238" w14:textId="115376B7" w:rsidR="005E1B10" w:rsidRPr="00F37826" w:rsidRDefault="005E1B10" w:rsidP="00F37826">
      <w:r w:rsidRPr="005E1B10">
        <w:t>If these circumstances change</w:t>
      </w:r>
      <w:r w:rsidR="00F37826" w:rsidRPr="00F37826">
        <w:t>,</w:t>
      </w:r>
      <w:r w:rsidRPr="005E1B10">
        <w:t xml:space="preserve"> or we are no longer exempt</w:t>
      </w:r>
      <w:r w:rsidR="00F37826" w:rsidRPr="00F37826">
        <w:t xml:space="preserve"> under the legislation</w:t>
      </w:r>
      <w:r w:rsidRPr="005E1B10">
        <w:t>, we will notify the DTA and provide any required evidence to support our new claim.</w:t>
      </w:r>
      <w:r w:rsidRPr="005E1B10">
        <w:br/>
      </w:r>
    </w:p>
    <w:p w14:paraId="332D6F4A" w14:textId="478E530E" w:rsidR="00FE4030" w:rsidRDefault="00EE1906" w:rsidP="00BF201F">
      <w:pPr>
        <w:ind w:left="709" w:hanging="709"/>
      </w:pPr>
      <w:sdt>
        <w:sdtPr>
          <w:id w:val="197308621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50D20">
            <w:rPr>
              <w:rFonts w:ascii="MS Gothic" w:eastAsia="MS Gothic" w:hAnsi="MS Gothic" w:hint="eastAsia"/>
            </w:rPr>
            <w:t>☒</w:t>
          </w:r>
        </w:sdtContent>
      </w:sdt>
      <w:r w:rsidR="00BF201F">
        <w:t xml:space="preserve">     </w:t>
      </w:r>
      <w:r w:rsidR="00FE4030">
        <w:t xml:space="preserve">I am authorised to declare this exemption on behalf of </w:t>
      </w:r>
      <w:sdt>
        <w:sdtPr>
          <w:alias w:val="Company name"/>
          <w:tag w:val="Insert company name"/>
          <w:id w:val="-1937667252"/>
          <w:placeholder>
            <w:docPart w:val="D16388EF5791412F9B5C0550B36A3B61"/>
          </w:placeholder>
          <w15:color w:val="000000"/>
        </w:sdtPr>
        <w:sdtEndPr/>
        <w:sdtContent>
          <w:r w:rsidR="00150D20">
            <w:t>R S Z International Pty Ltd</w:t>
          </w:r>
        </w:sdtContent>
      </w:sdt>
    </w:p>
    <w:p w14:paraId="0F95CC54" w14:textId="577F0009" w:rsidR="00F37826" w:rsidRPr="00F37826" w:rsidRDefault="00EE1906" w:rsidP="00BF201F">
      <w:pPr>
        <w:ind w:left="709" w:hanging="709"/>
      </w:pPr>
      <w:sdt>
        <w:sdtPr>
          <w:id w:val="196754365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50D20">
            <w:rPr>
              <w:rFonts w:ascii="MS Gothic" w:eastAsia="MS Gothic" w:hAnsi="MS Gothic" w:hint="eastAsia"/>
            </w:rPr>
            <w:t>☒</w:t>
          </w:r>
        </w:sdtContent>
      </w:sdt>
      <w:r w:rsidR="00FE4030">
        <w:t xml:space="preserve">     </w:t>
      </w:r>
      <w:r w:rsidR="005E1B10" w:rsidRPr="00F37826">
        <w:t xml:space="preserve">I understand that this exemption will only apply for 12 months from the date of </w:t>
      </w:r>
      <w:r w:rsidR="00F37826" w:rsidRPr="00F37826">
        <w:t>this declaration.</w:t>
      </w:r>
    </w:p>
    <w:p w14:paraId="017044B4" w14:textId="00ECE610" w:rsidR="00F37826" w:rsidRDefault="00EE1906" w:rsidP="00F37826">
      <w:sdt>
        <w:sdtPr>
          <w:id w:val="77304967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50D20">
            <w:rPr>
              <w:rFonts w:ascii="MS Gothic" w:eastAsia="MS Gothic" w:hAnsi="MS Gothic" w:hint="eastAsia"/>
            </w:rPr>
            <w:t>☒</w:t>
          </w:r>
        </w:sdtContent>
      </w:sdt>
      <w:r w:rsidR="00BF201F">
        <w:t xml:space="preserve">     </w:t>
      </w:r>
      <w:r w:rsidR="005E1B10" w:rsidRPr="00F37826">
        <w:t>I will provide an updated exemption declaration prior to the expiry of this declaration.</w:t>
      </w:r>
    </w:p>
    <w:p w14:paraId="31CA7349" w14:textId="583D49EA" w:rsidR="00BF201F" w:rsidRPr="00150D20" w:rsidRDefault="00EE1906" w:rsidP="00AE198B">
      <w:sdt>
        <w:sdtPr>
          <w:id w:val="-145352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50D20">
            <w:rPr>
              <w:rFonts w:ascii="MS Gothic" w:eastAsia="MS Gothic" w:hAnsi="MS Gothic" w:hint="eastAsia"/>
            </w:rPr>
            <w:t>☒</w:t>
          </w:r>
        </w:sdtContent>
      </w:sdt>
      <w:r w:rsidR="00F37826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</w:t>
      </w:r>
      <w:r w:rsidR="00BF201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  </w:t>
      </w:r>
      <w:r w:rsidR="00F37826">
        <w:t>The information provided in this declaration is correct and true.</w:t>
      </w:r>
    </w:p>
    <w:p w14:paraId="63F9BD93" w14:textId="6F43D404" w:rsidR="00150D20" w:rsidRPr="000C5DEB" w:rsidRDefault="00150D20" w:rsidP="00AE198B">
      <w:pPr>
        <w:rPr>
          <w:color w:val="007099"/>
        </w:rPr>
      </w:pPr>
      <w:r>
        <w:rPr>
          <w:noProof/>
          <w:color w:val="007099"/>
        </w:rPr>
        <w:drawing>
          <wp:inline distT="0" distB="0" distL="0" distR="0" wp14:anchorId="18298CF3" wp14:editId="3A9DF142">
            <wp:extent cx="1419225" cy="517966"/>
            <wp:effectExtent l="0" t="0" r="0" b="0"/>
            <wp:docPr id="1204945402" name="Picture 5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45402" name="Picture 5" descr="A black text on a white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4542" cy="51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FE12" w14:textId="7A553825" w:rsidR="00A04BDD" w:rsidRDefault="00AE198B" w:rsidP="00AE198B">
      <w:r>
        <w:t xml:space="preserve">Date: </w:t>
      </w:r>
      <w:sdt>
        <w:sdtPr>
          <w:id w:val="-499572150"/>
          <w:placeholder>
            <w:docPart w:val="7A54B8A68BCC4566B6F8BF27FA7544FE"/>
          </w:placeholder>
          <w:date>
            <w:dateFormat w:val="d/MM/yyyy"/>
            <w:lid w:val="en-AU"/>
            <w:storeMappedDataAs w:val="dateTime"/>
            <w:calendar w:val="gregorian"/>
          </w:date>
        </w:sdtPr>
        <w:sdtEndPr/>
        <w:sdtContent>
          <w:r>
            <w:t>...</w:t>
          </w:r>
          <w:r w:rsidR="00150D20">
            <w:t>11</w:t>
          </w:r>
          <w:r>
            <w:t>....../.</w:t>
          </w:r>
          <w:r w:rsidR="00150D20">
            <w:t>11</w:t>
          </w:r>
          <w:r>
            <w:t>......../</w:t>
          </w:r>
          <w:proofErr w:type="gramStart"/>
          <w:r>
            <w:t>.....</w:t>
          </w:r>
          <w:proofErr w:type="gramEnd"/>
          <w:r w:rsidR="00150D20">
            <w:t>2025</w:t>
          </w:r>
          <w:r>
            <w:t>....</w:t>
          </w:r>
        </w:sdtContent>
      </w:sdt>
    </w:p>
    <w:sectPr w:rsidR="00A04BDD" w:rsidSect="00EE1906">
      <w:headerReference w:type="default" r:id="rId18"/>
      <w:footerReference w:type="default" r:id="rId19"/>
      <w:type w:val="continuous"/>
      <w:pgSz w:w="11906" w:h="16838" w:code="9"/>
      <w:pgMar w:top="1418" w:right="1418" w:bottom="1418" w:left="1418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2A1B9" w14:textId="77777777" w:rsidR="00E737CA" w:rsidRDefault="00E737CA" w:rsidP="00A66202">
      <w:pPr>
        <w:spacing w:before="0" w:after="0"/>
      </w:pPr>
      <w:r>
        <w:separator/>
      </w:r>
    </w:p>
  </w:endnote>
  <w:endnote w:type="continuationSeparator" w:id="0">
    <w:p w14:paraId="4E096802" w14:textId="77777777" w:rsidR="00E737CA" w:rsidRDefault="00E737CA" w:rsidP="00A6620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DBC5A" w14:textId="65A52A0A" w:rsidR="005F6429" w:rsidRDefault="00FE403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799" behindDoc="0" locked="0" layoutInCell="0" allowOverlap="1" wp14:anchorId="0C4AAF42" wp14:editId="795174B0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3" name="MSIPCMbd7a489ea70731029e804d07" descr="{&quot;HashCode&quot;:980334167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74904E7" w14:textId="3DAFBCF0" w:rsidR="00FE4030" w:rsidRPr="007C1030" w:rsidRDefault="007C1030" w:rsidP="007C1030">
                          <w:pPr>
                            <w:spacing w:before="0" w:after="0"/>
                            <w:jc w:val="center"/>
                            <w:rPr>
                              <w:rFonts w:ascii="Calibri" w:hAnsi="Calibri" w:cs="Calibri"/>
                              <w:color w:val="A80000"/>
                              <w:sz w:val="28"/>
                            </w:rPr>
                          </w:pPr>
                          <w:r w:rsidRPr="007C1030">
                            <w:rPr>
                              <w:rFonts w:ascii="Calibri" w:hAnsi="Calibri" w:cs="Calibri"/>
                              <w:color w:val="A80000"/>
                              <w:sz w:val="28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4AAF42" id="_x0000_t202" coordsize="21600,21600" o:spt="202" path="m,l,21600r21600,l21600,xe">
              <v:stroke joinstyle="miter"/>
              <v:path gradientshapeok="t" o:connecttype="rect"/>
            </v:shapetype>
            <v:shape id="MSIPCMbd7a489ea70731029e804d07" o:spid="_x0000_s1027" type="#_x0000_t202" alt="{&quot;HashCode&quot;:980334167,&quot;Height&quot;:841.0,&quot;Width&quot;:595.0,&quot;Placement&quot;:&quot;Footer&quot;,&quot;Index&quot;:&quot;Primary&quot;,&quot;Section&quot;:1,&quot;Top&quot;:0.0,&quot;Left&quot;:0.0}" style="position:absolute;margin-left:0;margin-top:805.4pt;width:595.3pt;height:21.5pt;z-index:25166079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" o:allowincell="f" filled="f" stroked="f" strokeweight=".5pt">
              <v:textbox inset=",0,,0">
                <w:txbxContent>
                  <w:p w14:paraId="074904E7" w14:textId="3DAFBCF0" w:rsidR="00FE4030" w:rsidRPr="007C1030" w:rsidRDefault="007C1030" w:rsidP="007C1030">
                    <w:pPr>
                      <w:spacing w:before="0" w:after="0"/>
                      <w:jc w:val="center"/>
                      <w:rPr>
                        <w:rFonts w:ascii="Calibri" w:hAnsi="Calibri" w:cs="Calibri"/>
                        <w:color w:val="A80000"/>
                        <w:sz w:val="28"/>
                      </w:rPr>
                    </w:pPr>
                    <w:r w:rsidRPr="007C1030">
                      <w:rPr>
                        <w:rFonts w:ascii="Calibri" w:hAnsi="Calibri" w:cs="Calibri"/>
                        <w:color w:val="A80000"/>
                        <w:sz w:val="28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F6429" w:rsidRPr="00FE2D99">
      <w:rPr>
        <w:noProof/>
      </w:rPr>
      <w:t xml:space="preserve">Page </w:t>
    </w:r>
    <w:r w:rsidR="005F6429" w:rsidRPr="00FE2D99">
      <w:rPr>
        <w:noProof/>
      </w:rPr>
      <w:fldChar w:fldCharType="begin"/>
    </w:r>
    <w:r w:rsidR="005F6429" w:rsidRPr="00FE2D99">
      <w:rPr>
        <w:noProof/>
      </w:rPr>
      <w:instrText xml:space="preserve"> PAGE  \* Arabic  \* MERGEFORMAT </w:instrText>
    </w:r>
    <w:r w:rsidR="005F6429" w:rsidRPr="00FE2D99">
      <w:rPr>
        <w:noProof/>
      </w:rPr>
      <w:fldChar w:fldCharType="separate"/>
    </w:r>
    <w:r w:rsidR="005F6429">
      <w:rPr>
        <w:noProof/>
      </w:rPr>
      <w:t>1</w:t>
    </w:r>
    <w:r w:rsidR="005F6429" w:rsidRPr="00FE2D99">
      <w:rPr>
        <w:noProof/>
      </w:rPr>
      <w:fldChar w:fldCharType="end"/>
    </w:r>
    <w:r w:rsidR="005F6429" w:rsidRPr="00FE2D99">
      <w:rPr>
        <w:noProof/>
      </w:rPr>
      <w:t xml:space="preserve"> of </w:t>
    </w:r>
    <w:r w:rsidR="005F6429" w:rsidRPr="00FE2D99">
      <w:rPr>
        <w:noProof/>
      </w:rPr>
      <w:fldChar w:fldCharType="begin"/>
    </w:r>
    <w:r w:rsidR="005F6429" w:rsidRPr="00FE2D99">
      <w:rPr>
        <w:noProof/>
      </w:rPr>
      <w:instrText xml:space="preserve"> NUMPAGES  \* Arabic  \* MERGEFORMAT </w:instrText>
    </w:r>
    <w:r w:rsidR="005F6429" w:rsidRPr="00FE2D99">
      <w:rPr>
        <w:noProof/>
      </w:rPr>
      <w:fldChar w:fldCharType="separate"/>
    </w:r>
    <w:r w:rsidR="005F6429">
      <w:rPr>
        <w:noProof/>
      </w:rPr>
      <w:t>4</w:t>
    </w:r>
    <w:r w:rsidR="005F6429" w:rsidRPr="00FE2D99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7EC3D" w14:textId="2CEA8ACA" w:rsidR="00AE198B" w:rsidRDefault="00FE4030" w:rsidP="0037108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055" behindDoc="0" locked="0" layoutInCell="0" allowOverlap="1" wp14:anchorId="3CDB2486" wp14:editId="15849F20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4" name="MSIPCM3c8a4bbc86b9e91fcc69d9cd" descr="{&quot;HashCode&quot;:980334167,&quot;Height&quot;:841.0,&quot;Width&quot;:595.0,&quot;Placement&quot;:&quot;Footer&quot;,&quot;Index&quot;:&quot;Primary&quot;,&quot;Section&quot;:2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0390C0E" w14:textId="458DAAB8" w:rsidR="00FE4030" w:rsidRPr="007C1030" w:rsidRDefault="007C1030" w:rsidP="007C1030">
                          <w:pPr>
                            <w:spacing w:before="0" w:after="0"/>
                            <w:jc w:val="center"/>
                            <w:rPr>
                              <w:rFonts w:ascii="Calibri" w:hAnsi="Calibri" w:cs="Calibri"/>
                              <w:color w:val="A80000"/>
                              <w:sz w:val="28"/>
                            </w:rPr>
                          </w:pPr>
                          <w:r w:rsidRPr="007C1030">
                            <w:rPr>
                              <w:rFonts w:ascii="Calibri" w:hAnsi="Calibri" w:cs="Calibri"/>
                              <w:color w:val="A80000"/>
                              <w:sz w:val="28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DB2486" id="_x0000_t202" coordsize="21600,21600" o:spt="202" path="m,l,21600r21600,l21600,xe">
              <v:stroke joinstyle="miter"/>
              <v:path gradientshapeok="t" o:connecttype="rect"/>
            </v:shapetype>
            <v:shape id="MSIPCM3c8a4bbc86b9e91fcc69d9cd" o:spid="_x0000_s1029" type="#_x0000_t202" alt="{&quot;HashCode&quot;:980334167,&quot;Height&quot;:841.0,&quot;Width&quot;:595.0,&quot;Placement&quot;:&quot;Footer&quot;,&quot;Index&quot;:&quot;Primary&quot;,&quot;Section&quot;:2,&quot;Top&quot;:0.0,&quot;Left&quot;:0.0}" style="position:absolute;margin-left:0;margin-top:805.4pt;width:595.3pt;height:21.5pt;z-index:25166105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Djk0Mk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50390C0E" w14:textId="458DAAB8" w:rsidR="00FE4030" w:rsidRPr="007C1030" w:rsidRDefault="007C1030" w:rsidP="007C1030">
                    <w:pPr>
                      <w:spacing w:before="0" w:after="0"/>
                      <w:jc w:val="center"/>
                      <w:rPr>
                        <w:rFonts w:ascii="Calibri" w:hAnsi="Calibri" w:cs="Calibri"/>
                        <w:color w:val="A80000"/>
                        <w:sz w:val="28"/>
                      </w:rPr>
                    </w:pPr>
                    <w:r w:rsidRPr="007C1030">
                      <w:rPr>
                        <w:rFonts w:ascii="Calibri" w:hAnsi="Calibri" w:cs="Calibri"/>
                        <w:color w:val="A80000"/>
                        <w:sz w:val="28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F6429" w:rsidRPr="00FE2D99">
      <w:rPr>
        <w:noProof/>
      </w:rPr>
      <w:t xml:space="preserve">Page </w:t>
    </w:r>
    <w:r w:rsidR="005F6429" w:rsidRPr="00FE2D99">
      <w:rPr>
        <w:noProof/>
      </w:rPr>
      <w:fldChar w:fldCharType="begin"/>
    </w:r>
    <w:r w:rsidR="005F6429" w:rsidRPr="00FE2D99">
      <w:rPr>
        <w:noProof/>
      </w:rPr>
      <w:instrText xml:space="preserve"> PAGE  \* Arabic  \* MERGEFORMAT </w:instrText>
    </w:r>
    <w:r w:rsidR="005F6429" w:rsidRPr="00FE2D99">
      <w:rPr>
        <w:noProof/>
      </w:rPr>
      <w:fldChar w:fldCharType="separate"/>
    </w:r>
    <w:r w:rsidR="005F6429">
      <w:rPr>
        <w:noProof/>
      </w:rPr>
      <w:t>1</w:t>
    </w:r>
    <w:r w:rsidR="005F6429" w:rsidRPr="00FE2D99">
      <w:rPr>
        <w:noProof/>
      </w:rPr>
      <w:fldChar w:fldCharType="end"/>
    </w:r>
    <w:r w:rsidR="005F6429" w:rsidRPr="00FE2D99">
      <w:rPr>
        <w:noProof/>
      </w:rPr>
      <w:t xml:space="preserve"> of </w:t>
    </w:r>
    <w:r w:rsidR="005F6429" w:rsidRPr="00FE2D99">
      <w:rPr>
        <w:noProof/>
      </w:rPr>
      <w:fldChar w:fldCharType="begin"/>
    </w:r>
    <w:r w:rsidR="005F6429" w:rsidRPr="00FE2D99">
      <w:rPr>
        <w:noProof/>
      </w:rPr>
      <w:instrText xml:space="preserve"> NUMPAGES  \* Arabic  \* MERGEFORMAT </w:instrText>
    </w:r>
    <w:r w:rsidR="005F6429" w:rsidRPr="00FE2D99">
      <w:rPr>
        <w:noProof/>
      </w:rPr>
      <w:fldChar w:fldCharType="separate"/>
    </w:r>
    <w:r w:rsidR="005F6429">
      <w:rPr>
        <w:noProof/>
      </w:rPr>
      <w:t>4</w:t>
    </w:r>
    <w:r w:rsidR="005F6429" w:rsidRPr="00FE2D99">
      <w:rPr>
        <w:noProof/>
      </w:rPr>
      <w:fldChar w:fldCharType="end"/>
    </w:r>
    <w:r w:rsidR="00AE198B">
      <w:rPr>
        <w:noProof/>
      </w:rPr>
      <w:tab/>
      <w:t>Digital Transformation Agency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6D6D7" w14:textId="77777777" w:rsidR="00E737CA" w:rsidRPr="0087224E" w:rsidRDefault="00E737CA" w:rsidP="0087224E">
      <w:pPr>
        <w:spacing w:before="300"/>
        <w:rPr>
          <w:color w:val="278265" w:themeColor="accent1"/>
          <w:sz w:val="18"/>
          <w:szCs w:val="18"/>
        </w:rPr>
      </w:pPr>
      <w:r w:rsidRPr="0087224E">
        <w:rPr>
          <w:color w:val="278265" w:themeColor="accent1"/>
          <w:sz w:val="18"/>
          <w:szCs w:val="18"/>
        </w:rPr>
        <w:t>_____</w:t>
      </w:r>
    </w:p>
  </w:footnote>
  <w:footnote w:type="continuationSeparator" w:id="0">
    <w:p w14:paraId="5D1ED788" w14:textId="77777777" w:rsidR="00E737CA" w:rsidRDefault="00E737CA" w:rsidP="00A6620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C6281" w14:textId="4125CE38" w:rsidR="00BF201F" w:rsidRDefault="00FE403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2651A66" wp14:editId="39EEC3E8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5" name="MSIPCMca62434bac917dc9f6808dee" descr="{&quot;HashCode&quot;:956196598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266595A" w14:textId="75CE00B6" w:rsidR="00FE4030" w:rsidRPr="007C1030" w:rsidRDefault="007C1030" w:rsidP="007C1030">
                          <w:pPr>
                            <w:spacing w:before="0" w:after="0"/>
                            <w:jc w:val="center"/>
                            <w:rPr>
                              <w:rFonts w:ascii="Calibri" w:hAnsi="Calibri" w:cs="Calibri"/>
                              <w:color w:val="A80000"/>
                              <w:sz w:val="28"/>
                            </w:rPr>
                          </w:pPr>
                          <w:r w:rsidRPr="007C1030">
                            <w:rPr>
                              <w:rFonts w:ascii="Calibri" w:hAnsi="Calibri" w:cs="Calibri"/>
                              <w:color w:val="A80000"/>
                              <w:sz w:val="28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651A66" id="_x0000_t202" coordsize="21600,21600" o:spt="202" path="m,l,21600r21600,l21600,xe">
              <v:stroke joinstyle="miter"/>
              <v:path gradientshapeok="t" o:connecttype="rect"/>
            </v:shapetype>
            <v:shape id="MSIPCMca62434bac917dc9f6808dee" o:spid="_x0000_s1026" type="#_x0000_t202" alt="{&quot;HashCode&quot;:956196598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2266595A" w14:textId="75CE00B6" w:rsidR="00FE4030" w:rsidRPr="007C1030" w:rsidRDefault="007C1030" w:rsidP="007C1030">
                    <w:pPr>
                      <w:spacing w:before="0" w:after="0"/>
                      <w:jc w:val="center"/>
                      <w:rPr>
                        <w:rFonts w:ascii="Calibri" w:hAnsi="Calibri" w:cs="Calibri"/>
                        <w:color w:val="A80000"/>
                        <w:sz w:val="28"/>
                      </w:rPr>
                    </w:pPr>
                    <w:r w:rsidRPr="007C1030">
                      <w:rPr>
                        <w:rFonts w:ascii="Calibri" w:hAnsi="Calibri" w:cs="Calibri"/>
                        <w:color w:val="A80000"/>
                        <w:sz w:val="28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4CBD0" w14:textId="2065D8A0" w:rsidR="00A66202" w:rsidRDefault="00FE403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7E34399A" wp14:editId="5674D67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6" name="MSIPCMa81941a8a1f694e4774a4d60" descr="{&quot;HashCode&quot;:956196598,&quot;Height&quot;:841.0,&quot;Width&quot;:595.0,&quot;Placement&quot;:&quot;Header&quot;,&quot;Index&quot;:&quot;Primary&quot;,&quot;Section&quot;:2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11ACD9E" w14:textId="10C2AEC9" w:rsidR="00FE4030" w:rsidRPr="007C1030" w:rsidRDefault="007C1030" w:rsidP="007C1030">
                          <w:pPr>
                            <w:spacing w:before="0" w:after="0"/>
                            <w:jc w:val="center"/>
                            <w:rPr>
                              <w:rFonts w:ascii="Calibri" w:hAnsi="Calibri" w:cs="Calibri"/>
                              <w:color w:val="A80000"/>
                              <w:sz w:val="28"/>
                            </w:rPr>
                          </w:pPr>
                          <w:r w:rsidRPr="007C1030">
                            <w:rPr>
                              <w:rFonts w:ascii="Calibri" w:hAnsi="Calibri" w:cs="Calibri"/>
                              <w:color w:val="A80000"/>
                              <w:sz w:val="28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34399A" id="_x0000_t202" coordsize="21600,21600" o:spt="202" path="m,l,21600r21600,l21600,xe">
              <v:stroke joinstyle="miter"/>
              <v:path gradientshapeok="t" o:connecttype="rect"/>
            </v:shapetype>
            <v:shape id="MSIPCMa81941a8a1f694e4774a4d60" o:spid="_x0000_s1028" type="#_x0000_t202" alt="{&quot;HashCode&quot;:956196598,&quot;Height&quot;:841.0,&quot;Width&quot;:595.0,&quot;Placement&quot;:&quot;Header&quot;,&quot;Index&quot;:&quot;Primary&quot;,&quot;Section&quot;:2,&quot;Top&quot;:0.0,&quot;Left&quot;:0.0}" style="position:absolute;margin-left:0;margin-top:15pt;width:595.3pt;height:21.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" o:allowincell="f" filled="f" stroked="f" strokeweight=".5pt">
              <v:textbox inset=",0,,0">
                <w:txbxContent>
                  <w:p w14:paraId="311ACD9E" w14:textId="10C2AEC9" w:rsidR="00FE4030" w:rsidRPr="007C1030" w:rsidRDefault="007C1030" w:rsidP="007C1030">
                    <w:pPr>
                      <w:spacing w:before="0" w:after="0"/>
                      <w:jc w:val="center"/>
                      <w:rPr>
                        <w:rFonts w:ascii="Calibri" w:hAnsi="Calibri" w:cs="Calibri"/>
                        <w:color w:val="A80000"/>
                        <w:sz w:val="28"/>
                      </w:rPr>
                    </w:pPr>
                    <w:r w:rsidRPr="007C1030">
                      <w:rPr>
                        <w:rFonts w:ascii="Calibri" w:hAnsi="Calibri" w:cs="Calibri"/>
                        <w:color w:val="A80000"/>
                        <w:sz w:val="28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1455"/>
    <w:multiLevelType w:val="multilevel"/>
    <w:tmpl w:val="C49417E2"/>
    <w:styleLink w:val="BoxedBulletsandNumbers"/>
    <w:lvl w:ilvl="0">
      <w:start w:val="1"/>
      <w:numFmt w:val="bullet"/>
      <w:pStyle w:val="Box1Bullet"/>
      <w:lvlText w:val=""/>
      <w:lvlJc w:val="left"/>
      <w:pPr>
        <w:tabs>
          <w:tab w:val="num" w:pos="794"/>
        </w:tabs>
        <w:ind w:left="280" w:firstLine="0"/>
      </w:pPr>
      <w:rPr>
        <w:rFonts w:ascii="Symbol" w:hAnsi="Symbol" w:hint="default"/>
        <w:color w:val="424242" w:themeColor="text2"/>
      </w:rPr>
    </w:lvl>
    <w:lvl w:ilvl="1">
      <w:start w:val="1"/>
      <w:numFmt w:val="bullet"/>
      <w:pStyle w:val="Box2Bullet"/>
      <w:lvlText w:val=""/>
      <w:lvlJc w:val="left"/>
      <w:pPr>
        <w:tabs>
          <w:tab w:val="num" w:pos="794"/>
        </w:tabs>
        <w:ind w:left="280" w:firstLine="0"/>
      </w:pPr>
      <w:rPr>
        <w:rFonts w:ascii="Symbol" w:hAnsi="Symbol" w:hint="default"/>
        <w:color w:val="424242" w:themeColor="text2"/>
      </w:rPr>
    </w:lvl>
    <w:lvl w:ilvl="2">
      <w:start w:val="1"/>
      <w:numFmt w:val="decimal"/>
      <w:pStyle w:val="Box1NumberedList"/>
      <w:lvlText w:val="%3."/>
      <w:lvlJc w:val="left"/>
      <w:pPr>
        <w:ind w:left="280" w:firstLine="0"/>
      </w:pPr>
      <w:rPr>
        <w:rFonts w:hint="default"/>
      </w:rPr>
    </w:lvl>
    <w:lvl w:ilvl="3">
      <w:start w:val="1"/>
      <w:numFmt w:val="decimal"/>
      <w:pStyle w:val="Box2NumberedList"/>
      <w:lvlText w:val="%4."/>
      <w:lvlJc w:val="left"/>
      <w:pPr>
        <w:ind w:left="28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E23743"/>
    <w:multiLevelType w:val="multilevel"/>
    <w:tmpl w:val="37AAF24C"/>
    <w:styleLink w:val="DTABullets"/>
    <w:lvl w:ilvl="0">
      <w:start w:val="1"/>
      <w:numFmt w:val="bullet"/>
      <w:pStyle w:val="BulletLevel1"/>
      <w:lvlText w:val=""/>
      <w:lvlJc w:val="left"/>
      <w:pPr>
        <w:ind w:left="567" w:hanging="283"/>
      </w:pPr>
      <w:rPr>
        <w:rFonts w:ascii="Symbol" w:hAnsi="Symbol" w:hint="default"/>
        <w:color w:val="424242" w:themeColor="text2"/>
      </w:rPr>
    </w:lvl>
    <w:lvl w:ilvl="1">
      <w:start w:val="1"/>
      <w:numFmt w:val="bullet"/>
      <w:pStyle w:val="BulletLevel2"/>
      <w:lvlText w:val="–"/>
      <w:lvlJc w:val="left"/>
      <w:pPr>
        <w:ind w:left="851" w:hanging="283"/>
      </w:pPr>
      <w:rPr>
        <w:rFonts w:ascii="Arial" w:hAnsi="Arial" w:hint="default"/>
        <w:color w:val="424242" w:themeColor="text2"/>
      </w:rPr>
    </w:lvl>
    <w:lvl w:ilvl="2">
      <w:start w:val="1"/>
      <w:numFmt w:val="bullet"/>
      <w:pStyle w:val="BulletLevel3"/>
      <w:lvlText w:val="◦"/>
      <w:lvlJc w:val="left"/>
      <w:pPr>
        <w:ind w:left="1135" w:hanging="283"/>
      </w:pPr>
      <w:rPr>
        <w:rFonts w:ascii="Arial" w:hAnsi="Arial" w:hint="default"/>
        <w:color w:val="424242" w:themeColor="text2"/>
      </w:rPr>
    </w:lvl>
    <w:lvl w:ilvl="3">
      <w:start w:val="1"/>
      <w:numFmt w:val="bullet"/>
      <w:lvlText w:val="»"/>
      <w:lvlJc w:val="left"/>
      <w:pPr>
        <w:ind w:left="1419" w:hanging="283"/>
      </w:pPr>
      <w:rPr>
        <w:rFonts w:ascii="Arial" w:hAnsi="Arial" w:hint="default"/>
        <w:color w:val="424242" w:themeColor="text2"/>
      </w:rPr>
    </w:lvl>
    <w:lvl w:ilvl="4">
      <w:start w:val="1"/>
      <w:numFmt w:val="lowerLetter"/>
      <w:lvlText w:val="(%5)"/>
      <w:lvlJc w:val="left"/>
      <w:pPr>
        <w:ind w:left="1703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87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71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55" w:hanging="283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39" w:hanging="283"/>
      </w:pPr>
      <w:rPr>
        <w:rFonts w:hint="default"/>
      </w:rPr>
    </w:lvl>
  </w:abstractNum>
  <w:abstractNum w:abstractNumId="2" w15:restartNumberingAfterBreak="0">
    <w:nsid w:val="1A195B25"/>
    <w:multiLevelType w:val="multilevel"/>
    <w:tmpl w:val="6E2E7326"/>
    <w:styleLink w:val="ListAlpha"/>
    <w:lvl w:ilvl="0">
      <w:start w:val="1"/>
      <w:numFmt w:val="lowerLetter"/>
      <w:pStyle w:val="ListAlphaLevel1"/>
      <w:lvlText w:val="%1."/>
      <w:lvlJc w:val="left"/>
      <w:pPr>
        <w:ind w:left="567" w:hanging="283"/>
      </w:pPr>
      <w:rPr>
        <w:rFonts w:hint="default"/>
      </w:rPr>
    </w:lvl>
    <w:lvl w:ilvl="1">
      <w:start w:val="1"/>
      <w:numFmt w:val="lowerRoman"/>
      <w:pStyle w:val="ListAlphaLevel2"/>
      <w:lvlText w:val="%2."/>
      <w:lvlJc w:val="left"/>
      <w:pPr>
        <w:ind w:left="851" w:hanging="283"/>
      </w:pPr>
      <w:rPr>
        <w:rFonts w:hint="default"/>
      </w:rPr>
    </w:lvl>
    <w:lvl w:ilvl="2">
      <w:start w:val="1"/>
      <w:numFmt w:val="upperLetter"/>
      <w:pStyle w:val="ListAlphaLevel3"/>
      <w:lvlText w:val="%3."/>
      <w:lvlJc w:val="left"/>
      <w:pPr>
        <w:ind w:left="1135" w:hanging="28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19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3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87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71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55" w:hanging="283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39" w:hanging="283"/>
      </w:pPr>
      <w:rPr>
        <w:rFonts w:hint="default"/>
      </w:rPr>
    </w:lvl>
  </w:abstractNum>
  <w:abstractNum w:abstractNumId="3" w15:restartNumberingAfterBreak="0">
    <w:nsid w:val="321B6B9F"/>
    <w:multiLevelType w:val="multilevel"/>
    <w:tmpl w:val="7166B576"/>
    <w:styleLink w:val="ListLegal"/>
    <w:lvl w:ilvl="0">
      <w:start w:val="1"/>
      <w:numFmt w:val="decimal"/>
      <w:pStyle w:val="ListLegalLevel1"/>
      <w:lvlText w:val="%1."/>
      <w:lvlJc w:val="left"/>
      <w:pPr>
        <w:ind w:left="567" w:hanging="283"/>
      </w:pPr>
      <w:rPr>
        <w:rFonts w:hint="default"/>
      </w:rPr>
    </w:lvl>
    <w:lvl w:ilvl="1">
      <w:start w:val="1"/>
      <w:numFmt w:val="lowerLetter"/>
      <w:pStyle w:val="ListLegalLevel2"/>
      <w:lvlText w:val="%2."/>
      <w:lvlJc w:val="left"/>
      <w:pPr>
        <w:ind w:left="851" w:hanging="283"/>
      </w:pPr>
      <w:rPr>
        <w:rFonts w:hint="default"/>
      </w:rPr>
    </w:lvl>
    <w:lvl w:ilvl="2">
      <w:start w:val="1"/>
      <w:numFmt w:val="lowerRoman"/>
      <w:pStyle w:val="ListLegalLevel3"/>
      <w:lvlText w:val="%3."/>
      <w:lvlJc w:val="left"/>
      <w:pPr>
        <w:ind w:left="1135" w:hanging="28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19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3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87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71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55" w:hanging="283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39" w:hanging="283"/>
      </w:pPr>
      <w:rPr>
        <w:rFonts w:hint="default"/>
      </w:rPr>
    </w:lvl>
  </w:abstractNum>
  <w:abstractNum w:abstractNumId="4" w15:restartNumberingAfterBreak="0">
    <w:nsid w:val="45F17713"/>
    <w:multiLevelType w:val="multilevel"/>
    <w:tmpl w:val="984C3A36"/>
    <w:styleLink w:val="ListNumbered"/>
    <w:lvl w:ilvl="0">
      <w:start w:val="1"/>
      <w:numFmt w:val="decimal"/>
      <w:pStyle w:val="ListNumberedLevel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ListNumberedLevel2"/>
      <w:lvlText w:val="%1.%2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pStyle w:val="ListNumberedLevel3"/>
      <w:lvlText w:val="%1.%2.%3"/>
      <w:lvlJc w:val="left"/>
      <w:pPr>
        <w:ind w:left="1701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103" w:hanging="567"/>
      </w:pPr>
      <w:rPr>
        <w:rFonts w:hint="default"/>
      </w:rPr>
    </w:lvl>
  </w:abstractNum>
  <w:abstractNum w:abstractNumId="5" w15:restartNumberingAfterBreak="0">
    <w:nsid w:val="51C710F2"/>
    <w:multiLevelType w:val="hybridMultilevel"/>
    <w:tmpl w:val="176851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5821DD"/>
    <w:multiLevelType w:val="multilevel"/>
    <w:tmpl w:val="F02A1912"/>
    <w:styleLink w:val="HeadingAppendixNumbers"/>
    <w:lvl w:ilvl="0">
      <w:start w:val="1"/>
      <w:numFmt w:val="upperLetter"/>
      <w:pStyle w:val="HeadingAppendix1"/>
      <w:suff w:val="space"/>
      <w:lvlText w:val="Appendix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Appendix2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pStyle w:val="HeadingAppendix3"/>
      <w:lvlText w:val="%1.%2.%3"/>
      <w:lvlJc w:val="left"/>
      <w:pPr>
        <w:ind w:left="794" w:hanging="794"/>
      </w:pPr>
      <w:rPr>
        <w:rFonts w:hint="default"/>
      </w:rPr>
    </w:lvl>
    <w:lvl w:ilvl="3">
      <w:start w:val="1"/>
      <w:numFmt w:val="decimal"/>
      <w:pStyle w:val="HeadingAppendix4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34" w:hanging="113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685E30F9"/>
    <w:multiLevelType w:val="multilevel"/>
    <w:tmpl w:val="2220A51E"/>
    <w:styleLink w:val="NumberedHeadings"/>
    <w:lvl w:ilvl="0">
      <w:start w:val="1"/>
      <w:numFmt w:val="decimal"/>
      <w:pStyle w:val="Heading1Numbered"/>
      <w:lvlText w:val="%1."/>
      <w:lvlJc w:val="left"/>
      <w:pPr>
        <w:ind w:left="794" w:hanging="794"/>
      </w:pPr>
      <w:rPr>
        <w:rFonts w:hint="default"/>
      </w:rPr>
    </w:lvl>
    <w:lvl w:ilvl="1">
      <w:start w:val="1"/>
      <w:numFmt w:val="decimal"/>
      <w:pStyle w:val="Heading2Numbered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pStyle w:val="Heading3Numbered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pStyle w:val="Heading4Numbered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34" w:hanging="113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 w16cid:durableId="1205292910">
    <w:abstractNumId w:val="0"/>
  </w:num>
  <w:num w:numId="2" w16cid:durableId="1847207535">
    <w:abstractNumId w:val="1"/>
  </w:num>
  <w:num w:numId="3" w16cid:durableId="494998389">
    <w:abstractNumId w:val="3"/>
  </w:num>
  <w:num w:numId="4" w16cid:durableId="863900512">
    <w:abstractNumId w:val="2"/>
  </w:num>
  <w:num w:numId="5" w16cid:durableId="1948853320">
    <w:abstractNumId w:val="4"/>
  </w:num>
  <w:num w:numId="6" w16cid:durableId="1921865827">
    <w:abstractNumId w:val="6"/>
  </w:num>
  <w:num w:numId="7" w16cid:durableId="2012294568">
    <w:abstractNumId w:val="7"/>
  </w:num>
  <w:num w:numId="8" w16cid:durableId="975068391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B10"/>
    <w:rsid w:val="00045DC2"/>
    <w:rsid w:val="00051B56"/>
    <w:rsid w:val="0006331B"/>
    <w:rsid w:val="000644AF"/>
    <w:rsid w:val="000724FA"/>
    <w:rsid w:val="00090638"/>
    <w:rsid w:val="000C5DEB"/>
    <w:rsid w:val="000D4165"/>
    <w:rsid w:val="000E5C74"/>
    <w:rsid w:val="00110A2A"/>
    <w:rsid w:val="00126351"/>
    <w:rsid w:val="00150D20"/>
    <w:rsid w:val="00181AAF"/>
    <w:rsid w:val="001A46EB"/>
    <w:rsid w:val="001F7345"/>
    <w:rsid w:val="0021297C"/>
    <w:rsid w:val="00297F2C"/>
    <w:rsid w:val="002A09D1"/>
    <w:rsid w:val="002A289A"/>
    <w:rsid w:val="002C361D"/>
    <w:rsid w:val="002E1B16"/>
    <w:rsid w:val="002E2A4B"/>
    <w:rsid w:val="002E2DD9"/>
    <w:rsid w:val="002E425B"/>
    <w:rsid w:val="00304C95"/>
    <w:rsid w:val="00311397"/>
    <w:rsid w:val="00347FC9"/>
    <w:rsid w:val="0037108B"/>
    <w:rsid w:val="003726F5"/>
    <w:rsid w:val="00380925"/>
    <w:rsid w:val="00395590"/>
    <w:rsid w:val="003A2377"/>
    <w:rsid w:val="0040049E"/>
    <w:rsid w:val="00421029"/>
    <w:rsid w:val="004530EC"/>
    <w:rsid w:val="00473AD4"/>
    <w:rsid w:val="00473C60"/>
    <w:rsid w:val="004A463A"/>
    <w:rsid w:val="004A7D94"/>
    <w:rsid w:val="004B1E0C"/>
    <w:rsid w:val="004C199B"/>
    <w:rsid w:val="004F1FE4"/>
    <w:rsid w:val="005065AB"/>
    <w:rsid w:val="0052204B"/>
    <w:rsid w:val="00534479"/>
    <w:rsid w:val="00546D3C"/>
    <w:rsid w:val="00580DA0"/>
    <w:rsid w:val="005E1B10"/>
    <w:rsid w:val="005F2D74"/>
    <w:rsid w:val="005F3D4F"/>
    <w:rsid w:val="005F6429"/>
    <w:rsid w:val="00617792"/>
    <w:rsid w:val="00650909"/>
    <w:rsid w:val="006B2CAC"/>
    <w:rsid w:val="006E3D3F"/>
    <w:rsid w:val="00707392"/>
    <w:rsid w:val="007306CB"/>
    <w:rsid w:val="007411A6"/>
    <w:rsid w:val="007617AF"/>
    <w:rsid w:val="007658E5"/>
    <w:rsid w:val="00774BFD"/>
    <w:rsid w:val="007810EC"/>
    <w:rsid w:val="00794AFF"/>
    <w:rsid w:val="007950BA"/>
    <w:rsid w:val="007B0CAD"/>
    <w:rsid w:val="007C1030"/>
    <w:rsid w:val="007D20B9"/>
    <w:rsid w:val="00816B4E"/>
    <w:rsid w:val="00850F77"/>
    <w:rsid w:val="00851797"/>
    <w:rsid w:val="00853A12"/>
    <w:rsid w:val="0087087F"/>
    <w:rsid w:val="0087224E"/>
    <w:rsid w:val="008D63EE"/>
    <w:rsid w:val="008E2C11"/>
    <w:rsid w:val="0097746E"/>
    <w:rsid w:val="009837A4"/>
    <w:rsid w:val="009945EB"/>
    <w:rsid w:val="009B02D3"/>
    <w:rsid w:val="009C506D"/>
    <w:rsid w:val="009C7BD1"/>
    <w:rsid w:val="009D2E92"/>
    <w:rsid w:val="009D3875"/>
    <w:rsid w:val="009D3E0D"/>
    <w:rsid w:val="009E68C2"/>
    <w:rsid w:val="00A04BDD"/>
    <w:rsid w:val="00A10244"/>
    <w:rsid w:val="00A14E9C"/>
    <w:rsid w:val="00A6485C"/>
    <w:rsid w:val="00A66202"/>
    <w:rsid w:val="00A72DDC"/>
    <w:rsid w:val="00A83644"/>
    <w:rsid w:val="00AB057B"/>
    <w:rsid w:val="00AE198B"/>
    <w:rsid w:val="00AE5C11"/>
    <w:rsid w:val="00B62BC5"/>
    <w:rsid w:val="00B77BE8"/>
    <w:rsid w:val="00BF201F"/>
    <w:rsid w:val="00BF3401"/>
    <w:rsid w:val="00BF6F03"/>
    <w:rsid w:val="00C25987"/>
    <w:rsid w:val="00C346D0"/>
    <w:rsid w:val="00C41ACE"/>
    <w:rsid w:val="00C47B83"/>
    <w:rsid w:val="00C72844"/>
    <w:rsid w:val="00C9700B"/>
    <w:rsid w:val="00CA1109"/>
    <w:rsid w:val="00CE465B"/>
    <w:rsid w:val="00D07CA2"/>
    <w:rsid w:val="00D11DBD"/>
    <w:rsid w:val="00D12D24"/>
    <w:rsid w:val="00D269EB"/>
    <w:rsid w:val="00D41022"/>
    <w:rsid w:val="00D655FC"/>
    <w:rsid w:val="00D84EB1"/>
    <w:rsid w:val="00D86416"/>
    <w:rsid w:val="00D92703"/>
    <w:rsid w:val="00DD77D9"/>
    <w:rsid w:val="00DE25F3"/>
    <w:rsid w:val="00E117B2"/>
    <w:rsid w:val="00E406A7"/>
    <w:rsid w:val="00E47674"/>
    <w:rsid w:val="00E6419B"/>
    <w:rsid w:val="00E737CA"/>
    <w:rsid w:val="00E91C83"/>
    <w:rsid w:val="00EA69F6"/>
    <w:rsid w:val="00EC2DC7"/>
    <w:rsid w:val="00EE1906"/>
    <w:rsid w:val="00EF6766"/>
    <w:rsid w:val="00F177CB"/>
    <w:rsid w:val="00F33B9E"/>
    <w:rsid w:val="00F37826"/>
    <w:rsid w:val="00FA0C65"/>
    <w:rsid w:val="00FA7157"/>
    <w:rsid w:val="00FC0EF8"/>
    <w:rsid w:val="00FD3FD1"/>
    <w:rsid w:val="00FE4030"/>
    <w:rsid w:val="00FE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CDA41B"/>
  <w14:defaultImageDpi w14:val="330"/>
  <w15:chartTrackingRefBased/>
  <w15:docId w15:val="{C2FC011C-EF28-4ECC-9979-BC7E05724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24242" w:themeColor="text2"/>
        <w:sz w:val="22"/>
        <w:szCs w:val="22"/>
        <w:lang w:val="en-AU" w:eastAsia="en-US" w:bidi="ar-SA"/>
      </w:rPr>
    </w:rPrDefault>
    <w:pPrDefault>
      <w:pPr>
        <w:spacing w:before="160" w:after="8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 w:qFormat="1"/>
    <w:lsdException w:name="Intense Emphasis" w:semiHidden="1" w:unhideWhenUsed="1" w:qFormat="1"/>
    <w:lsdException w:name="Subtle Reference" w:semiHidden="1" w:unhideWhenUsed="1" w:qFormat="1"/>
    <w:lsdException w:name="Intense Reference" w:semiHidden="1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89A"/>
  </w:style>
  <w:style w:type="paragraph" w:styleId="Heading1">
    <w:name w:val="heading 1"/>
    <w:basedOn w:val="Normal"/>
    <w:next w:val="Normal"/>
    <w:link w:val="Heading1Char"/>
    <w:uiPriority w:val="9"/>
    <w:qFormat/>
    <w:rsid w:val="00A04BDD"/>
    <w:pPr>
      <w:keepNext/>
      <w:keepLines/>
      <w:spacing w:before="400" w:after="160" w:line="240" w:lineRule="auto"/>
      <w:contextualSpacing/>
      <w:outlineLvl w:val="0"/>
    </w:pPr>
    <w:rPr>
      <w:rFonts w:asciiTheme="majorHAnsi" w:eastAsiaTheme="majorEastAsia" w:hAnsiTheme="majorHAnsi" w:cstheme="majorBidi"/>
      <w:color w:val="278265" w:themeColor="accent1"/>
      <w:sz w:val="40"/>
      <w:szCs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E47674"/>
    <w:pPr>
      <w:outlineLvl w:val="1"/>
    </w:pPr>
    <w:rPr>
      <w:sz w:val="32"/>
      <w:szCs w:val="26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E47674"/>
    <w:pPr>
      <w:outlineLvl w:val="2"/>
    </w:pPr>
    <w:rPr>
      <w:b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rsid w:val="00774BFD"/>
    <w:pPr>
      <w:spacing w:before="360"/>
      <w:outlineLvl w:val="3"/>
    </w:pPr>
    <w:rPr>
      <w:b w:val="0"/>
      <w:iCs/>
      <w:color w:val="424242" w:themeColor="text2"/>
    </w:rPr>
  </w:style>
  <w:style w:type="paragraph" w:styleId="Heading5">
    <w:name w:val="heading 5"/>
    <w:basedOn w:val="Normal"/>
    <w:next w:val="Normal"/>
    <w:link w:val="Heading5Char"/>
    <w:uiPriority w:val="9"/>
    <w:rsid w:val="00774BFD"/>
    <w:pPr>
      <w:keepNext/>
      <w:keepLines/>
      <w:spacing w:before="360" w:after="160"/>
      <w:contextualSpacing/>
      <w:outlineLvl w:val="4"/>
    </w:pPr>
    <w:rPr>
      <w:rFonts w:asciiTheme="majorHAnsi" w:eastAsiaTheme="majorEastAsia" w:hAnsiTheme="majorHAnsi" w:cstheme="majorBidi"/>
      <w:b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84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BDD"/>
    <w:rPr>
      <w:rFonts w:asciiTheme="majorHAnsi" w:eastAsiaTheme="majorEastAsia" w:hAnsiTheme="majorHAnsi" w:cstheme="majorBidi"/>
      <w:color w:val="278265" w:themeColor="accen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7674"/>
    <w:rPr>
      <w:rFonts w:asciiTheme="majorHAnsi" w:eastAsiaTheme="majorEastAsia" w:hAnsiTheme="majorHAnsi" w:cstheme="majorBidi"/>
      <w:color w:val="278265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47674"/>
    <w:rPr>
      <w:rFonts w:asciiTheme="majorHAnsi" w:eastAsiaTheme="majorEastAsia" w:hAnsiTheme="majorHAnsi" w:cstheme="majorBidi"/>
      <w:b/>
      <w:color w:val="278265" w:themeColor="accent1"/>
      <w:sz w:val="24"/>
      <w:szCs w:val="24"/>
    </w:rPr>
  </w:style>
  <w:style w:type="paragraph" w:styleId="Title">
    <w:name w:val="Title"/>
    <w:basedOn w:val="Heading1"/>
    <w:next w:val="Normal"/>
    <w:link w:val="TitleChar"/>
    <w:uiPriority w:val="17"/>
    <w:qFormat/>
    <w:rsid w:val="005F6429"/>
    <w:pPr>
      <w:spacing w:before="480"/>
      <w:outlineLvl w:val="9"/>
    </w:pPr>
    <w:rPr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7"/>
    <w:rsid w:val="005F6429"/>
    <w:rPr>
      <w:rFonts w:asciiTheme="majorHAnsi" w:eastAsiaTheme="majorEastAsia" w:hAnsiTheme="majorHAnsi" w:cstheme="majorBidi"/>
      <w:color w:val="278265" w:themeColor="accent1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8"/>
    <w:qFormat/>
    <w:rsid w:val="001A46EB"/>
    <w:pPr>
      <w:numPr>
        <w:ilvl w:val="1"/>
      </w:numPr>
      <w:spacing w:after="160"/>
    </w:pPr>
    <w:rPr>
      <w:rFonts w:eastAsiaTheme="minorEastAsia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8"/>
    <w:rsid w:val="001A46EB"/>
    <w:rPr>
      <w:rFonts w:eastAsiaTheme="minorEastAsia"/>
      <w:spacing w:val="15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74BFD"/>
    <w:rPr>
      <w:rFonts w:asciiTheme="majorHAnsi" w:eastAsiaTheme="majorEastAsia" w:hAnsiTheme="majorHAnsi" w:cstheme="majorBidi"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74BFD"/>
    <w:rPr>
      <w:rFonts w:asciiTheme="majorHAnsi" w:eastAsiaTheme="majorEastAsia" w:hAnsiTheme="majorHAnsi" w:cstheme="majorBidi"/>
      <w:b/>
      <w:sz w:val="20"/>
    </w:rPr>
  </w:style>
  <w:style w:type="paragraph" w:styleId="TOCHeading">
    <w:name w:val="TOC Heading"/>
    <w:basedOn w:val="Heading2"/>
    <w:next w:val="Normal"/>
    <w:uiPriority w:val="39"/>
    <w:unhideWhenUsed/>
    <w:rsid w:val="009D2E92"/>
    <w:pPr>
      <w:outlineLvl w:val="9"/>
    </w:pPr>
    <w:rPr>
      <w:color w:val="1D614B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D4165"/>
    <w:pPr>
      <w:tabs>
        <w:tab w:val="left" w:pos="567"/>
        <w:tab w:val="right" w:leader="dot" w:pos="9633"/>
      </w:tabs>
      <w:suppressAutoHyphens/>
      <w:spacing w:line="240" w:lineRule="auto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D4165"/>
    <w:pPr>
      <w:tabs>
        <w:tab w:val="left" w:pos="851"/>
        <w:tab w:val="right" w:leader="dot" w:pos="9633"/>
      </w:tabs>
      <w:suppressAutoHyphens/>
      <w:spacing w:before="80" w:line="240" w:lineRule="auto"/>
      <w:ind w:left="284"/>
    </w:pPr>
  </w:style>
  <w:style w:type="paragraph" w:styleId="TOC3">
    <w:name w:val="toc 3"/>
    <w:basedOn w:val="Normal"/>
    <w:next w:val="Normal"/>
    <w:autoRedefine/>
    <w:uiPriority w:val="39"/>
    <w:unhideWhenUsed/>
    <w:rsid w:val="000D4165"/>
    <w:pPr>
      <w:tabs>
        <w:tab w:val="left" w:pos="1418"/>
        <w:tab w:val="right" w:leader="dot" w:pos="9628"/>
      </w:tabs>
      <w:suppressAutoHyphens/>
      <w:spacing w:before="80" w:line="240" w:lineRule="auto"/>
      <w:ind w:left="567"/>
    </w:pPr>
    <w:rPr>
      <w:i/>
    </w:rPr>
  </w:style>
  <w:style w:type="character" w:styleId="Hyperlink">
    <w:name w:val="Hyperlink"/>
    <w:basedOn w:val="DefaultParagraphFont"/>
    <w:uiPriority w:val="99"/>
    <w:unhideWhenUsed/>
    <w:rsid w:val="00FE73ED"/>
    <w:rPr>
      <w:color w:val="278265" w:themeColor="hyperlink"/>
      <w:u w:val="single"/>
    </w:rPr>
  </w:style>
  <w:style w:type="paragraph" w:customStyle="1" w:styleId="IntroductionParagraph">
    <w:name w:val="Introduction Paragraph"/>
    <w:basedOn w:val="Normal"/>
    <w:uiPriority w:val="2"/>
    <w:qFormat/>
    <w:rsid w:val="00BF6F03"/>
    <w:pPr>
      <w:keepNext/>
      <w:spacing w:after="160"/>
    </w:pPr>
    <w:rPr>
      <w:b/>
      <w:sz w:val="24"/>
    </w:rPr>
  </w:style>
  <w:style w:type="paragraph" w:customStyle="1" w:styleId="BulletLevel1">
    <w:name w:val="Bullet Level 1"/>
    <w:basedOn w:val="Normal"/>
    <w:uiPriority w:val="3"/>
    <w:qFormat/>
    <w:rsid w:val="00851797"/>
    <w:pPr>
      <w:numPr>
        <w:numId w:val="2"/>
      </w:numPr>
      <w:spacing w:before="80"/>
    </w:pPr>
  </w:style>
  <w:style w:type="paragraph" w:customStyle="1" w:styleId="BulletLevel2">
    <w:name w:val="Bullet Level 2"/>
    <w:basedOn w:val="BulletLevel1"/>
    <w:uiPriority w:val="3"/>
    <w:rsid w:val="00851797"/>
    <w:pPr>
      <w:numPr>
        <w:ilvl w:val="1"/>
      </w:numPr>
    </w:pPr>
  </w:style>
  <w:style w:type="paragraph" w:customStyle="1" w:styleId="BulletLevel3">
    <w:name w:val="Bullet Level 3"/>
    <w:basedOn w:val="BulletLevel2"/>
    <w:uiPriority w:val="3"/>
    <w:rsid w:val="00851797"/>
    <w:pPr>
      <w:numPr>
        <w:ilvl w:val="2"/>
      </w:numPr>
    </w:pPr>
  </w:style>
  <w:style w:type="paragraph" w:customStyle="1" w:styleId="ListLegalLevel1">
    <w:name w:val="List Legal Level 1"/>
    <w:basedOn w:val="Normal"/>
    <w:uiPriority w:val="3"/>
    <w:qFormat/>
    <w:rsid w:val="007810EC"/>
    <w:pPr>
      <w:numPr>
        <w:numId w:val="3"/>
      </w:numPr>
      <w:spacing w:before="80"/>
    </w:pPr>
  </w:style>
  <w:style w:type="paragraph" w:customStyle="1" w:styleId="ListLegalLevel2">
    <w:name w:val="List Legal Level 2"/>
    <w:basedOn w:val="ListLegalLevel1"/>
    <w:uiPriority w:val="3"/>
    <w:rsid w:val="005F3D4F"/>
    <w:pPr>
      <w:numPr>
        <w:ilvl w:val="1"/>
      </w:numPr>
    </w:pPr>
  </w:style>
  <w:style w:type="paragraph" w:customStyle="1" w:styleId="ListLegalLevel3">
    <w:name w:val="List Legal Level 3"/>
    <w:basedOn w:val="ListLegalLevel2"/>
    <w:uiPriority w:val="3"/>
    <w:rsid w:val="005F3D4F"/>
    <w:pPr>
      <w:numPr>
        <w:ilvl w:val="2"/>
      </w:numPr>
    </w:pPr>
  </w:style>
  <w:style w:type="paragraph" w:customStyle="1" w:styleId="ListAlphaLevel1">
    <w:name w:val="List Alpha Level 1"/>
    <w:basedOn w:val="Normal"/>
    <w:uiPriority w:val="3"/>
    <w:qFormat/>
    <w:rsid w:val="005F3D4F"/>
    <w:pPr>
      <w:numPr>
        <w:numId w:val="4"/>
      </w:numPr>
      <w:spacing w:before="80"/>
    </w:pPr>
  </w:style>
  <w:style w:type="paragraph" w:customStyle="1" w:styleId="ListAlphaLevel2">
    <w:name w:val="List Alpha Level 2"/>
    <w:basedOn w:val="ListAlphaLevel1"/>
    <w:uiPriority w:val="3"/>
    <w:rsid w:val="005F3D4F"/>
    <w:pPr>
      <w:numPr>
        <w:ilvl w:val="1"/>
      </w:numPr>
    </w:pPr>
  </w:style>
  <w:style w:type="paragraph" w:customStyle="1" w:styleId="ListAlphaLevel3">
    <w:name w:val="List Alpha Level 3"/>
    <w:basedOn w:val="ListAlphaLevel2"/>
    <w:uiPriority w:val="3"/>
    <w:rsid w:val="005F3D4F"/>
    <w:pPr>
      <w:numPr>
        <w:ilvl w:val="2"/>
      </w:numPr>
    </w:pPr>
  </w:style>
  <w:style w:type="paragraph" w:customStyle="1" w:styleId="ListNumberedLevel1">
    <w:name w:val="List Numbered Level 1"/>
    <w:basedOn w:val="Normal"/>
    <w:uiPriority w:val="3"/>
    <w:rsid w:val="005F3D4F"/>
    <w:pPr>
      <w:numPr>
        <w:numId w:val="5"/>
      </w:numPr>
      <w:spacing w:before="80"/>
    </w:pPr>
  </w:style>
  <w:style w:type="paragraph" w:customStyle="1" w:styleId="ListNumberedLevel2">
    <w:name w:val="List Numbered Level 2"/>
    <w:basedOn w:val="ListNumberedLevel1"/>
    <w:uiPriority w:val="3"/>
    <w:rsid w:val="005F3D4F"/>
    <w:pPr>
      <w:numPr>
        <w:ilvl w:val="1"/>
      </w:numPr>
    </w:pPr>
  </w:style>
  <w:style w:type="paragraph" w:customStyle="1" w:styleId="ListNumberedLevel3">
    <w:name w:val="List Numbered Level 3"/>
    <w:basedOn w:val="ListNumberedLevel2"/>
    <w:uiPriority w:val="3"/>
    <w:rsid w:val="005F3D4F"/>
    <w:pPr>
      <w:numPr>
        <w:ilvl w:val="2"/>
      </w:numPr>
    </w:pPr>
  </w:style>
  <w:style w:type="paragraph" w:styleId="Quote">
    <w:name w:val="Quote"/>
    <w:basedOn w:val="Normal"/>
    <w:next w:val="Normal"/>
    <w:link w:val="QuoteChar"/>
    <w:uiPriority w:val="29"/>
    <w:qFormat/>
    <w:rsid w:val="00A66202"/>
    <w:pPr>
      <w:spacing w:before="280" w:after="280"/>
    </w:pPr>
    <w:rPr>
      <w:iCs/>
      <w:color w:val="278265" w:themeColor="accent1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A66202"/>
    <w:rPr>
      <w:iCs/>
      <w:color w:val="278265" w:themeColor="accent1"/>
      <w:sz w:val="28"/>
    </w:rPr>
  </w:style>
  <w:style w:type="paragraph" w:styleId="Header">
    <w:name w:val="header"/>
    <w:basedOn w:val="Normal"/>
    <w:link w:val="HeaderChar"/>
    <w:uiPriority w:val="99"/>
    <w:rsid w:val="00A66202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181AAF"/>
  </w:style>
  <w:style w:type="paragraph" w:styleId="Footer">
    <w:name w:val="footer"/>
    <w:basedOn w:val="Normal"/>
    <w:link w:val="FooterChar"/>
    <w:uiPriority w:val="99"/>
    <w:unhideWhenUsed/>
    <w:rsid w:val="005F6429"/>
    <w:pPr>
      <w:tabs>
        <w:tab w:val="left" w:pos="1418"/>
        <w:tab w:val="right" w:pos="9072"/>
      </w:tabs>
      <w:suppressAutoHyphens/>
      <w:spacing w:before="320" w:after="0" w:line="240" w:lineRule="auto"/>
      <w:contextualSpacing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5F6429"/>
    <w:rPr>
      <w:sz w:val="16"/>
    </w:rPr>
  </w:style>
  <w:style w:type="paragraph" w:customStyle="1" w:styleId="Heading1Numbered">
    <w:name w:val="Heading 1 Numbered"/>
    <w:basedOn w:val="Heading1"/>
    <w:uiPriority w:val="10"/>
    <w:rsid w:val="005F6429"/>
    <w:pPr>
      <w:numPr>
        <w:numId w:val="7"/>
      </w:numPr>
    </w:pPr>
  </w:style>
  <w:style w:type="paragraph" w:customStyle="1" w:styleId="Heading2Numbered">
    <w:name w:val="Heading 2 Numbered"/>
    <w:basedOn w:val="Heading2"/>
    <w:uiPriority w:val="10"/>
    <w:rsid w:val="005F6429"/>
    <w:pPr>
      <w:numPr>
        <w:ilvl w:val="1"/>
        <w:numId w:val="7"/>
      </w:numPr>
    </w:pPr>
  </w:style>
  <w:style w:type="paragraph" w:customStyle="1" w:styleId="Heading3Numbered">
    <w:name w:val="Heading 3 Numbered"/>
    <w:basedOn w:val="Heading3"/>
    <w:uiPriority w:val="10"/>
    <w:rsid w:val="005F6429"/>
    <w:pPr>
      <w:numPr>
        <w:ilvl w:val="2"/>
        <w:numId w:val="7"/>
      </w:numPr>
    </w:pPr>
  </w:style>
  <w:style w:type="paragraph" w:customStyle="1" w:styleId="Heading4Numbered">
    <w:name w:val="Heading 4 Numbered"/>
    <w:basedOn w:val="Heading4"/>
    <w:uiPriority w:val="10"/>
    <w:rsid w:val="005F6429"/>
    <w:pPr>
      <w:numPr>
        <w:ilvl w:val="3"/>
        <w:numId w:val="7"/>
      </w:numPr>
    </w:pPr>
  </w:style>
  <w:style w:type="paragraph" w:customStyle="1" w:styleId="Box1Normal">
    <w:name w:val="Box 1 Normal"/>
    <w:basedOn w:val="Normal"/>
    <w:uiPriority w:val="14"/>
    <w:rsid w:val="00A14E9C"/>
    <w:pPr>
      <w:pBdr>
        <w:top w:val="single" w:sz="4" w:space="14" w:color="EAEAEA"/>
        <w:left w:val="single" w:sz="4" w:space="14" w:color="EAEAEA"/>
        <w:bottom w:val="single" w:sz="4" w:space="14" w:color="EAEAEA"/>
        <w:right w:val="single" w:sz="4" w:space="14" w:color="EAEAEA"/>
      </w:pBdr>
      <w:shd w:val="clear" w:color="auto" w:fill="EAEAEA"/>
      <w:ind w:left="278" w:right="278"/>
    </w:pPr>
  </w:style>
  <w:style w:type="paragraph" w:customStyle="1" w:styleId="Box1Heading">
    <w:name w:val="Box 1 Heading"/>
    <w:basedOn w:val="Box1Normal"/>
    <w:uiPriority w:val="14"/>
    <w:rsid w:val="001A46EB"/>
    <w:rPr>
      <w:b/>
    </w:rPr>
  </w:style>
  <w:style w:type="paragraph" w:customStyle="1" w:styleId="Box1Bullet">
    <w:name w:val="Box 1 Bullet"/>
    <w:basedOn w:val="Box1Normal"/>
    <w:uiPriority w:val="15"/>
    <w:rsid w:val="00A14E9C"/>
    <w:pPr>
      <w:numPr>
        <w:numId w:val="1"/>
      </w:numPr>
      <w:tabs>
        <w:tab w:val="clear" w:pos="794"/>
      </w:tabs>
      <w:spacing w:before="80"/>
      <w:ind w:left="709" w:hanging="431"/>
    </w:pPr>
  </w:style>
  <w:style w:type="paragraph" w:customStyle="1" w:styleId="Box1NumberedList">
    <w:name w:val="Box 1 Numbered List"/>
    <w:basedOn w:val="Box1Normal"/>
    <w:uiPriority w:val="15"/>
    <w:rsid w:val="00A14E9C"/>
    <w:pPr>
      <w:numPr>
        <w:ilvl w:val="2"/>
        <w:numId w:val="1"/>
      </w:numPr>
      <w:spacing w:before="80"/>
      <w:ind w:left="709" w:hanging="431"/>
    </w:pPr>
  </w:style>
  <w:style w:type="paragraph" w:customStyle="1" w:styleId="Box2Normal">
    <w:name w:val="Box 2 Normal"/>
    <w:basedOn w:val="Normal"/>
    <w:uiPriority w:val="15"/>
    <w:rsid w:val="000E5C74"/>
    <w:pPr>
      <w:pBdr>
        <w:top w:val="single" w:sz="4" w:space="14" w:color="278265" w:themeColor="accent1"/>
        <w:left w:val="single" w:sz="4" w:space="14" w:color="278265" w:themeColor="accent1"/>
        <w:bottom w:val="single" w:sz="4" w:space="14" w:color="278265" w:themeColor="accent1"/>
        <w:right w:val="single" w:sz="4" w:space="14" w:color="278265" w:themeColor="accent1"/>
      </w:pBdr>
      <w:ind w:left="278" w:right="278"/>
    </w:pPr>
  </w:style>
  <w:style w:type="paragraph" w:customStyle="1" w:styleId="Box2Heading">
    <w:name w:val="Box 2 Heading"/>
    <w:basedOn w:val="Box2Normal"/>
    <w:uiPriority w:val="15"/>
    <w:rsid w:val="000E5C74"/>
    <w:rPr>
      <w:b/>
    </w:rPr>
  </w:style>
  <w:style w:type="paragraph" w:customStyle="1" w:styleId="Box2Bullet">
    <w:name w:val="Box 2 Bullet"/>
    <w:basedOn w:val="Box2Normal"/>
    <w:uiPriority w:val="16"/>
    <w:rsid w:val="000E5C74"/>
    <w:pPr>
      <w:numPr>
        <w:ilvl w:val="1"/>
        <w:numId w:val="1"/>
      </w:numPr>
      <w:tabs>
        <w:tab w:val="clear" w:pos="794"/>
      </w:tabs>
      <w:spacing w:before="80"/>
      <w:ind w:left="709" w:hanging="431"/>
    </w:pPr>
  </w:style>
  <w:style w:type="paragraph" w:customStyle="1" w:styleId="Box2NumberedList">
    <w:name w:val="Box 2 Numbered List"/>
    <w:basedOn w:val="Box2Normal"/>
    <w:uiPriority w:val="16"/>
    <w:rsid w:val="000E5C74"/>
    <w:pPr>
      <w:numPr>
        <w:ilvl w:val="3"/>
        <w:numId w:val="1"/>
      </w:numPr>
      <w:spacing w:before="80"/>
      <w:ind w:left="709" w:hanging="431"/>
    </w:pPr>
  </w:style>
  <w:style w:type="numbering" w:customStyle="1" w:styleId="BoxedBulletsandNumbers">
    <w:name w:val="Boxed Bullets and Numbers"/>
    <w:uiPriority w:val="99"/>
    <w:rsid w:val="00DD77D9"/>
    <w:pPr>
      <w:numPr>
        <w:numId w:val="1"/>
      </w:numPr>
    </w:pPr>
  </w:style>
  <w:style w:type="numbering" w:customStyle="1" w:styleId="NumberedHeadings">
    <w:name w:val="Numbered Headings"/>
    <w:uiPriority w:val="99"/>
    <w:rsid w:val="005F6429"/>
    <w:pPr>
      <w:numPr>
        <w:numId w:val="7"/>
      </w:numPr>
    </w:pPr>
  </w:style>
  <w:style w:type="numbering" w:customStyle="1" w:styleId="DTABullets">
    <w:name w:val="DTA Bullets"/>
    <w:uiPriority w:val="99"/>
    <w:rsid w:val="007D20B9"/>
    <w:pPr>
      <w:numPr>
        <w:numId w:val="2"/>
      </w:numPr>
    </w:pPr>
  </w:style>
  <w:style w:type="numbering" w:customStyle="1" w:styleId="ListLegal">
    <w:name w:val="List Legal"/>
    <w:uiPriority w:val="99"/>
    <w:rsid w:val="00A72DDC"/>
    <w:pPr>
      <w:numPr>
        <w:numId w:val="3"/>
      </w:numPr>
    </w:pPr>
  </w:style>
  <w:style w:type="numbering" w:customStyle="1" w:styleId="ListAlpha">
    <w:name w:val="List Alpha"/>
    <w:uiPriority w:val="99"/>
    <w:rsid w:val="00A72DDC"/>
    <w:pPr>
      <w:numPr>
        <w:numId w:val="4"/>
      </w:numPr>
    </w:pPr>
  </w:style>
  <w:style w:type="numbering" w:customStyle="1" w:styleId="ListNumbered">
    <w:name w:val="List Numbered"/>
    <w:uiPriority w:val="99"/>
    <w:rsid w:val="00A72DDC"/>
    <w:pPr>
      <w:numPr>
        <w:numId w:val="5"/>
      </w:numPr>
    </w:pPr>
  </w:style>
  <w:style w:type="paragraph" w:customStyle="1" w:styleId="HeadingAppendix1">
    <w:name w:val="Heading Appendix 1"/>
    <w:basedOn w:val="Heading1"/>
    <w:uiPriority w:val="10"/>
    <w:rsid w:val="005F6429"/>
    <w:pPr>
      <w:pageBreakBefore/>
      <w:numPr>
        <w:numId w:val="6"/>
      </w:numPr>
    </w:pPr>
  </w:style>
  <w:style w:type="paragraph" w:customStyle="1" w:styleId="HeadingAppendix2">
    <w:name w:val="Heading Appendix 2"/>
    <w:basedOn w:val="Heading2"/>
    <w:uiPriority w:val="10"/>
    <w:rsid w:val="005F6429"/>
    <w:pPr>
      <w:numPr>
        <w:ilvl w:val="1"/>
        <w:numId w:val="6"/>
      </w:numPr>
    </w:pPr>
  </w:style>
  <w:style w:type="paragraph" w:customStyle="1" w:styleId="HeadingAppendix3">
    <w:name w:val="Heading Appendix 3"/>
    <w:basedOn w:val="Heading3"/>
    <w:uiPriority w:val="10"/>
    <w:rsid w:val="005F6429"/>
    <w:pPr>
      <w:numPr>
        <w:ilvl w:val="2"/>
        <w:numId w:val="6"/>
      </w:numPr>
    </w:pPr>
  </w:style>
  <w:style w:type="paragraph" w:customStyle="1" w:styleId="HeadingAppendix4">
    <w:name w:val="Heading Appendix 4"/>
    <w:basedOn w:val="Heading4"/>
    <w:uiPriority w:val="10"/>
    <w:rsid w:val="005F6429"/>
    <w:pPr>
      <w:numPr>
        <w:ilvl w:val="3"/>
        <w:numId w:val="6"/>
      </w:numPr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C7284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HeadingAppendixNumbers">
    <w:name w:val="Heading Appendix Numbers"/>
    <w:uiPriority w:val="99"/>
    <w:rsid w:val="005F6429"/>
    <w:pPr>
      <w:numPr>
        <w:numId w:val="6"/>
      </w:numPr>
    </w:pPr>
  </w:style>
  <w:style w:type="paragraph" w:styleId="Caption">
    <w:name w:val="caption"/>
    <w:basedOn w:val="Normal"/>
    <w:next w:val="Normal"/>
    <w:uiPriority w:val="35"/>
    <w:rsid w:val="00EA69F6"/>
    <w:pPr>
      <w:keepNext/>
      <w:keepLines/>
      <w:spacing w:before="320"/>
    </w:pPr>
    <w:rPr>
      <w:i/>
      <w:iCs/>
      <w:sz w:val="18"/>
      <w:szCs w:val="18"/>
    </w:rPr>
  </w:style>
  <w:style w:type="table" w:styleId="TableGrid">
    <w:name w:val="Table Grid"/>
    <w:basedOn w:val="TableNormal"/>
    <w:uiPriority w:val="39"/>
    <w:rsid w:val="007411A6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TATableLined">
    <w:name w:val="DTA Table Lined"/>
    <w:basedOn w:val="TableNormal"/>
    <w:uiPriority w:val="99"/>
    <w:rsid w:val="004A463A"/>
    <w:pPr>
      <w:spacing w:before="80"/>
    </w:pPr>
    <w:rPr>
      <w:sz w:val="18"/>
    </w:rPr>
    <w:tblPr>
      <w:tblStyleRowBandSize w:val="1"/>
      <w:tblStyleColBandSize w:val="1"/>
      <w:tblBorders>
        <w:top w:val="single" w:sz="4" w:space="0" w:color="808080" w:themeColor="background1" w:themeShade="80"/>
        <w:bottom w:val="single" w:sz="4" w:space="0" w:color="808080" w:themeColor="background1" w:themeShade="80"/>
        <w:insideH w:val="single" w:sz="4" w:space="0" w:color="808080" w:themeColor="background1" w:themeShade="80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</w:rPr>
      <w:tblPr/>
      <w:tcPr>
        <w:tcBorders>
          <w:top w:val="nil"/>
          <w:left w:val="nil"/>
          <w:bottom w:val="single" w:sz="4" w:space="0" w:color="808080" w:themeColor="background1" w:themeShade="80"/>
          <w:right w:val="nil"/>
          <w:insideH w:val="single" w:sz="4" w:space="0" w:color="808080" w:themeColor="background1" w:themeShade="80"/>
          <w:insideV w:val="nil"/>
          <w:tl2br w:val="nil"/>
          <w:tr2bl w:val="nil"/>
        </w:tcBorders>
      </w:tcPr>
    </w:tblStylePr>
    <w:tblStylePr w:type="lastRow">
      <w:rPr>
        <w:b/>
      </w:rPr>
    </w:tblStylePr>
    <w:tblStylePr w:type="firstCol">
      <w:rPr>
        <w:b/>
      </w:rPr>
      <w:tblPr/>
      <w:tcPr>
        <w:tcBorders>
          <w:right w:val="single" w:sz="4" w:space="0" w:color="808080" w:themeColor="background1" w:themeShade="80"/>
        </w:tcBorders>
      </w:tcPr>
    </w:tblStylePr>
    <w:tblStylePr w:type="lastCol">
      <w:rPr>
        <w:b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DTATableBanded">
    <w:name w:val="DTA Table Banded"/>
    <w:basedOn w:val="TableNormal"/>
    <w:uiPriority w:val="99"/>
    <w:rsid w:val="004A463A"/>
    <w:pPr>
      <w:spacing w:before="80"/>
    </w:pPr>
    <w:rPr>
      <w:sz w:val="18"/>
    </w:rPr>
    <w:tblPr>
      <w:tblStyleRowBandSize w:val="1"/>
      <w:tblStyleColBandSize w:val="1"/>
      <w:tblBorders>
        <w:top w:val="single" w:sz="4" w:space="0" w:color="808080" w:themeColor="background1" w:themeShade="80"/>
        <w:bottom w:val="single" w:sz="4" w:space="0" w:color="808080" w:themeColor="background1" w:themeShade="80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</w:rPr>
      <w:tblPr/>
      <w:tcPr>
        <w:tcBorders>
          <w:top w:val="nil"/>
          <w:left w:val="nil"/>
          <w:bottom w:val="single" w:sz="4" w:space="0" w:color="808080" w:themeColor="background1" w:themeShade="80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Row">
      <w:rPr>
        <w:b/>
      </w:rPr>
    </w:tblStylePr>
    <w:tblStylePr w:type="firstCol">
      <w:rPr>
        <w:b/>
      </w:rPr>
      <w:tblPr/>
      <w:tcPr>
        <w:tcBorders>
          <w:right w:val="single" w:sz="4" w:space="0" w:color="808080" w:themeColor="background1" w:themeShade="80"/>
        </w:tcBorders>
      </w:tcPr>
    </w:tblStylePr>
    <w:tblStylePr w:type="lastCol">
      <w:rPr>
        <w:b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SecurityMarker">
    <w:name w:val="Security Marker"/>
    <w:basedOn w:val="Normal"/>
    <w:uiPriority w:val="99"/>
    <w:semiHidden/>
    <w:unhideWhenUsed/>
    <w:qFormat/>
    <w:rsid w:val="00E117B2"/>
    <w:pPr>
      <w:spacing w:before="0" w:after="0"/>
      <w:jc w:val="center"/>
    </w:pPr>
    <w:rPr>
      <w:b/>
      <w:bCs/>
      <w:color w:val="C00000"/>
    </w:rPr>
  </w:style>
  <w:style w:type="paragraph" w:styleId="FootnoteText">
    <w:name w:val="footnote text"/>
    <w:basedOn w:val="Normal"/>
    <w:link w:val="FootnoteTextChar"/>
    <w:uiPriority w:val="99"/>
    <w:rsid w:val="0087224E"/>
    <w:pPr>
      <w:keepLines/>
      <w:tabs>
        <w:tab w:val="left" w:pos="284"/>
      </w:tabs>
      <w:spacing w:before="0" w:after="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81AAF"/>
    <w:rPr>
      <w:sz w:val="18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7224E"/>
    <w:rPr>
      <w:vertAlign w:val="superscript"/>
    </w:rPr>
  </w:style>
  <w:style w:type="paragraph" w:customStyle="1" w:styleId="CaptionforImages">
    <w:name w:val="Caption for Images"/>
    <w:basedOn w:val="Caption"/>
    <w:uiPriority w:val="35"/>
    <w:rsid w:val="001F7345"/>
    <w:pPr>
      <w:keepNext w:val="0"/>
      <w:spacing w:before="80" w:after="320"/>
    </w:pPr>
  </w:style>
  <w:style w:type="character" w:styleId="UnresolvedMention">
    <w:name w:val="Unresolved Mention"/>
    <w:basedOn w:val="DefaultParagraphFont"/>
    <w:uiPriority w:val="99"/>
    <w:semiHidden/>
    <w:unhideWhenUsed/>
    <w:rsid w:val="007306CB"/>
    <w:rPr>
      <w:color w:val="605E5C"/>
      <w:shd w:val="clear" w:color="auto" w:fill="E1DFDD"/>
    </w:rPr>
  </w:style>
  <w:style w:type="paragraph" w:customStyle="1" w:styleId="FieldLineGreen">
    <w:name w:val="Field Line Green"/>
    <w:basedOn w:val="Normal"/>
    <w:uiPriority w:val="8"/>
    <w:rsid w:val="00473C60"/>
    <w:pPr>
      <w:pBdr>
        <w:top w:val="single" w:sz="4" w:space="4" w:color="278265" w:themeColor="accent1"/>
        <w:bottom w:val="single" w:sz="4" w:space="4" w:color="278265" w:themeColor="accent1"/>
        <w:between w:val="single" w:sz="4" w:space="4" w:color="278265" w:themeColor="accent1"/>
      </w:pBdr>
      <w:tabs>
        <w:tab w:val="left" w:pos="2268"/>
        <w:tab w:val="left" w:pos="5103"/>
        <w:tab w:val="left" w:pos="6804"/>
        <w:tab w:val="right" w:pos="9072"/>
      </w:tabs>
      <w:spacing w:before="0" w:after="0" w:line="240" w:lineRule="auto"/>
    </w:pPr>
  </w:style>
  <w:style w:type="paragraph" w:customStyle="1" w:styleId="FieldLineGrey">
    <w:name w:val="Field Line Grey"/>
    <w:basedOn w:val="FieldLineGreen"/>
    <w:uiPriority w:val="8"/>
    <w:qFormat/>
    <w:rsid w:val="00E47674"/>
    <w:pPr>
      <w:pBdr>
        <w:top w:val="single" w:sz="4" w:space="4" w:color="BFBFBF" w:themeColor="background1" w:themeShade="BF"/>
        <w:bottom w:val="single" w:sz="4" w:space="4" w:color="BFBFBF" w:themeColor="background1" w:themeShade="BF"/>
        <w:between w:val="single" w:sz="4" w:space="4" w:color="BFBFBF" w:themeColor="background1" w:themeShade="BF"/>
      </w:pBdr>
    </w:pPr>
  </w:style>
  <w:style w:type="paragraph" w:styleId="NoSpacing">
    <w:name w:val="No Spacing"/>
    <w:uiPriority w:val="1"/>
    <w:qFormat/>
    <w:rsid w:val="00AE198B"/>
    <w:pPr>
      <w:spacing w:before="0"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D86416"/>
    <w:rPr>
      <w:color w:val="808080"/>
    </w:rPr>
  </w:style>
  <w:style w:type="paragraph" w:customStyle="1" w:styleId="Address">
    <w:name w:val="Address"/>
    <w:basedOn w:val="Normal"/>
    <w:qFormat/>
    <w:rsid w:val="00D86416"/>
    <w:pPr>
      <w:spacing w:after="1200" w:line="240" w:lineRule="auto"/>
      <w:contextualSpacing/>
    </w:pPr>
  </w:style>
  <w:style w:type="paragraph" w:customStyle="1" w:styleId="TechnicalQuote">
    <w:name w:val="Technical Quote"/>
    <w:basedOn w:val="Normal"/>
    <w:uiPriority w:val="29"/>
    <w:qFormat/>
    <w:rsid w:val="00BF6F03"/>
    <w:pPr>
      <w:spacing w:after="160"/>
    </w:pPr>
    <w:rPr>
      <w:color w:val="278265" w:themeColor="accent1"/>
    </w:rPr>
  </w:style>
  <w:style w:type="paragraph" w:styleId="ListParagraph">
    <w:name w:val="List Paragraph"/>
    <w:basedOn w:val="Normal"/>
    <w:uiPriority w:val="99"/>
    <w:unhideWhenUsed/>
    <w:qFormat/>
    <w:rsid w:val="00F378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66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85853">
          <w:blockQuote w:val="1"/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file:///C:\Users\TaiTrieu\Downloads\dta.gov.au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urenWatson\Digital%20Transformation%20Agency\Digital%20Transformation%20Agency%20-%20Agency%20Templates\External%20Letterhead_202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54B8A68BCC4566B6F8BF27FA7544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2EFD23-BC29-4C62-A691-AAB811BE25B1}"/>
      </w:docPartPr>
      <w:docPartBody>
        <w:p w:rsidR="00122348" w:rsidRDefault="00707275">
          <w:pPr>
            <w:pStyle w:val="7A54B8A68BCC4566B6F8BF27FA7544FE"/>
          </w:pPr>
          <w:r w:rsidRPr="00DB4388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2835B8-AB67-48B9-94E8-DEE7317EE10F}"/>
      </w:docPartPr>
      <w:docPartBody>
        <w:p w:rsidR="00122348" w:rsidRDefault="00707275">
          <w:r w:rsidRPr="00461DB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92D21FF7EB4FD688D614B1168AA7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3C9CA3-8351-4EB6-B1B0-C6D230064707}"/>
      </w:docPartPr>
      <w:docPartBody>
        <w:p w:rsidR="00D23C12" w:rsidRDefault="00BB74DD" w:rsidP="00BB74DD">
          <w:pPr>
            <w:pStyle w:val="C392D21FF7EB4FD688D614B1168AA7B4"/>
          </w:pPr>
          <w:r w:rsidRPr="009837A4">
            <w:rPr>
              <w:rStyle w:val="PlaceholderText"/>
              <w:color w:val="007099"/>
            </w:rPr>
            <w:t>Choose an item.</w:t>
          </w:r>
        </w:p>
      </w:docPartBody>
    </w:docPart>
    <w:docPart>
      <w:docPartPr>
        <w:name w:val="EB7DDD1B7D8141758FD8D88D34602A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7AD7BF-5BC9-4DA4-BA82-4CAB77214A4A}"/>
      </w:docPartPr>
      <w:docPartBody>
        <w:p w:rsidR="00D23C12" w:rsidRDefault="00BB74DD" w:rsidP="00BB74DD">
          <w:pPr>
            <w:pStyle w:val="EB7DDD1B7D8141758FD8D88D34602AA61"/>
          </w:pPr>
          <w:r w:rsidRPr="009837A4">
            <w:rPr>
              <w:rStyle w:val="PlaceholderText"/>
              <w:color w:val="007099"/>
            </w:rPr>
            <w:t>Click or tap here to enter text.</w:t>
          </w:r>
        </w:p>
      </w:docPartBody>
    </w:docPart>
    <w:docPart>
      <w:docPartPr>
        <w:name w:val="3AA3C7A7EC714A05B418B939B06DF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A30402-1885-4AA1-86CC-5CEEC48E4D5D}"/>
      </w:docPartPr>
      <w:docPartBody>
        <w:p w:rsidR="00D23C12" w:rsidRDefault="00BB74DD" w:rsidP="00BB74DD">
          <w:pPr>
            <w:pStyle w:val="3AA3C7A7EC714A05B418B939B06DFAFE1"/>
          </w:pPr>
          <w:r w:rsidRPr="009837A4">
            <w:rPr>
              <w:rStyle w:val="PlaceholderText"/>
              <w:color w:val="007099"/>
            </w:rPr>
            <w:t>Click or tap here to enter text.</w:t>
          </w:r>
        </w:p>
      </w:docPartBody>
    </w:docPart>
    <w:docPart>
      <w:docPartPr>
        <w:name w:val="D16388EF5791412F9B5C0550B36A3B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A5900E-BFF5-4234-9E16-A1B53EB9CDF6}"/>
      </w:docPartPr>
      <w:docPartBody>
        <w:p w:rsidR="00CC3577" w:rsidRDefault="00BB74DD" w:rsidP="00BB74DD">
          <w:pPr>
            <w:pStyle w:val="D16388EF5791412F9B5C0550B36A3B611"/>
          </w:pPr>
          <w:r w:rsidRPr="009837A4">
            <w:rPr>
              <w:rStyle w:val="PlaceholderText"/>
              <w:color w:val="007099"/>
            </w:rPr>
            <w:t>Click or tap here to enter text.</w:t>
          </w:r>
        </w:p>
      </w:docPartBody>
    </w:docPart>
    <w:docPart>
      <w:docPartPr>
        <w:name w:val="031D72ACEC464E08AFC84D0F541BB7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0ED938-1947-48D3-BFF5-B0CF2AC09443}"/>
      </w:docPartPr>
      <w:docPartBody>
        <w:p w:rsidR="0090689B" w:rsidRDefault="00667E1A" w:rsidP="00667E1A">
          <w:pPr>
            <w:pStyle w:val="031D72ACEC464E08AFC84D0F541BB75C"/>
          </w:pPr>
          <w:r w:rsidRPr="009837A4">
            <w:rPr>
              <w:rStyle w:val="PlaceholderText"/>
              <w:color w:val="007099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275"/>
    <w:rsid w:val="00122348"/>
    <w:rsid w:val="00667E1A"/>
    <w:rsid w:val="00707275"/>
    <w:rsid w:val="0090689B"/>
    <w:rsid w:val="00A10244"/>
    <w:rsid w:val="00B0642B"/>
    <w:rsid w:val="00BB74DD"/>
    <w:rsid w:val="00CC3577"/>
    <w:rsid w:val="00D23C12"/>
    <w:rsid w:val="00E477DA"/>
    <w:rsid w:val="00FE30D7"/>
    <w:rsid w:val="00FF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67E1A"/>
    <w:rPr>
      <w:color w:val="808080"/>
    </w:rPr>
  </w:style>
  <w:style w:type="paragraph" w:customStyle="1" w:styleId="7A54B8A68BCC4566B6F8BF27FA7544FE">
    <w:name w:val="7A54B8A68BCC4566B6F8BF27FA7544FE"/>
  </w:style>
  <w:style w:type="paragraph" w:customStyle="1" w:styleId="EB7DDD1B7D8141758FD8D88D34602AA61">
    <w:name w:val="EB7DDD1B7D8141758FD8D88D34602AA61"/>
    <w:rsid w:val="00BB74DD"/>
    <w:pPr>
      <w:spacing w:before="160" w:after="80" w:line="360" w:lineRule="auto"/>
    </w:pPr>
    <w:rPr>
      <w:rFonts w:eastAsiaTheme="minorHAnsi"/>
      <w:color w:val="0E2841" w:themeColor="text2"/>
      <w:lang w:eastAsia="en-US"/>
    </w:rPr>
  </w:style>
  <w:style w:type="paragraph" w:customStyle="1" w:styleId="C392D21FF7EB4FD688D614B1168AA7B4">
    <w:name w:val="C392D21FF7EB4FD688D614B1168AA7B4"/>
    <w:rsid w:val="00BB74DD"/>
    <w:pPr>
      <w:spacing w:before="160" w:after="80" w:line="360" w:lineRule="auto"/>
    </w:pPr>
    <w:rPr>
      <w:rFonts w:eastAsiaTheme="minorHAnsi"/>
      <w:color w:val="0E2841" w:themeColor="text2"/>
      <w:lang w:eastAsia="en-US"/>
    </w:rPr>
  </w:style>
  <w:style w:type="paragraph" w:customStyle="1" w:styleId="3AA3C7A7EC714A05B418B939B06DFAFE1">
    <w:name w:val="3AA3C7A7EC714A05B418B939B06DFAFE1"/>
    <w:rsid w:val="00BB74DD"/>
    <w:pPr>
      <w:spacing w:before="160" w:after="80" w:line="360" w:lineRule="auto"/>
    </w:pPr>
    <w:rPr>
      <w:rFonts w:eastAsiaTheme="minorHAnsi"/>
      <w:color w:val="0E2841" w:themeColor="text2"/>
      <w:lang w:eastAsia="en-US"/>
    </w:rPr>
  </w:style>
  <w:style w:type="paragraph" w:customStyle="1" w:styleId="D16388EF5791412F9B5C0550B36A3B611">
    <w:name w:val="D16388EF5791412F9B5C0550B36A3B611"/>
    <w:rsid w:val="00BB74DD"/>
    <w:pPr>
      <w:spacing w:before="160" w:after="80" w:line="360" w:lineRule="auto"/>
    </w:pPr>
    <w:rPr>
      <w:rFonts w:eastAsiaTheme="minorHAnsi"/>
      <w:color w:val="0E2841" w:themeColor="text2"/>
      <w:lang w:eastAsia="en-US"/>
    </w:rPr>
  </w:style>
  <w:style w:type="paragraph" w:customStyle="1" w:styleId="031D72ACEC464E08AFC84D0F541BB75C">
    <w:name w:val="031D72ACEC464E08AFC84D0F541BB75C"/>
    <w:rsid w:val="00667E1A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DTA 2022">
      <a:dk1>
        <a:sysClr val="windowText" lastClr="000000"/>
      </a:dk1>
      <a:lt1>
        <a:sysClr val="window" lastClr="FFFFFF"/>
      </a:lt1>
      <a:dk2>
        <a:srgbClr val="424242"/>
      </a:dk2>
      <a:lt2>
        <a:srgbClr val="EBF3D4"/>
      </a:lt2>
      <a:accent1>
        <a:srgbClr val="278265"/>
      </a:accent1>
      <a:accent2>
        <a:srgbClr val="FAD674"/>
      </a:accent2>
      <a:accent3>
        <a:srgbClr val="1E3C50"/>
      </a:accent3>
      <a:accent4>
        <a:srgbClr val="FFC2B0"/>
      </a:accent4>
      <a:accent5>
        <a:srgbClr val="29B480"/>
      </a:accent5>
      <a:accent6>
        <a:srgbClr val="C8EBD7"/>
      </a:accent6>
      <a:hlink>
        <a:srgbClr val="278265"/>
      </a:hlink>
      <a:folHlink>
        <a:srgbClr val="27826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rmCategory xmlns="424fb729-ca2b-4e5c-bed2-c35ec053e7c2" xsi:nil="true"/>
    <_dlc_DocId xmlns="ebcd6243-c41e-4d26-9c49-501914ff34cc">DTAP-2074961855-162</_dlc_DocId>
    <FormVersion xmlns="424fb729-ca2b-4e5c-bed2-c35ec053e7c2" xsi:nil="true"/>
    <FormName xmlns="424fb729-ca2b-4e5c-bed2-c35ec053e7c2" xsi:nil="true"/>
    <FormLocale xmlns="424fb729-ca2b-4e5c-bed2-c35ec053e7c2" xsi:nil="true"/>
    <FormDescription xmlns="424fb729-ca2b-4e5c-bed2-c35ec053e7c2" xsi:nil="true"/>
    <CustomContentTypeId xmlns="424fb729-ca2b-4e5c-bed2-c35ec053e7c2" xsi:nil="true"/>
    <FormId xmlns="424fb729-ca2b-4e5c-bed2-c35ec053e7c2" xsi:nil="true"/>
    <ShowInCatalog xmlns="424fb729-ca2b-4e5c-bed2-c35ec053e7c2">true</ShowInCatalog>
    <_dlc_DocIdUrl xmlns="ebcd6243-c41e-4d26-9c49-501914ff34cc">
      <Url>https://dta1.sharepoint.com/_layouts/15/DocIdRedir.aspx?ID=DTAP-2074961855-162</Url>
      <Description>DTAP-2074961855-162</Description>
    </_dlc_DocIdUrl>
    <_Status xmlns="http://schemas.microsoft.com/sharepoint/v3/fields">Not Started</_Statu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InfoPath Form Template" ma:contentTypeID="0x010100F8EF98760CBA4A94994F13BA881038FA00F7EE471262CBF34E94773E4228A9EC8E" ma:contentTypeVersion="187" ma:contentTypeDescription="A Microsoft InfoPath Form Template." ma:contentTypeScope="" ma:versionID="af9d07850d85ae62df93d5088b62d409">
  <xsd:schema xmlns:xsd="http://www.w3.org/2001/XMLSchema" xmlns:xs="http://www.w3.org/2001/XMLSchema" xmlns:p="http://schemas.microsoft.com/office/2006/metadata/properties" xmlns:ns2="424fb729-ca2b-4e5c-bed2-c35ec053e7c2" xmlns:ns3="http://schemas.microsoft.com/sharepoint/v3/fields" xmlns:ns4="ebcd6243-c41e-4d26-9c49-501914ff34cc" targetNamespace="http://schemas.microsoft.com/office/2006/metadata/properties" ma:root="true" ma:fieldsID="e115542a1495eecb069ee16d377d71db" ns2:_="" ns3:_="" ns4:_="">
    <xsd:import namespace="424fb729-ca2b-4e5c-bed2-c35ec053e7c2"/>
    <xsd:import namespace="http://schemas.microsoft.com/sharepoint/v3/fields"/>
    <xsd:import namespace="ebcd6243-c41e-4d26-9c49-501914ff34cc"/>
    <xsd:element name="properties">
      <xsd:complexType>
        <xsd:sequence>
          <xsd:element name="documentManagement">
            <xsd:complexType>
              <xsd:all>
                <xsd:element ref="ns2:FormName" minOccurs="0"/>
                <xsd:element ref="ns2:FormCategory" minOccurs="0"/>
                <xsd:element ref="ns2:FormVersion" minOccurs="0"/>
                <xsd:element ref="ns2:FormId" minOccurs="0"/>
                <xsd:element ref="ns2:FormLocale" minOccurs="0"/>
                <xsd:element ref="ns2:FormDescription" minOccurs="0"/>
                <xsd:element ref="ns2:CustomContentTypeId" minOccurs="0"/>
                <xsd:element ref="ns2:ShowInCatalog" minOccurs="0"/>
                <xsd:element ref="ns3:_Status" minOccurs="0"/>
                <xsd:element ref="ns4:_dlc_DocId" minOccurs="0"/>
                <xsd:element ref="ns4:_dlc_DocIdUrl" minOccurs="0"/>
                <xsd:element ref="ns4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fb729-ca2b-4e5c-bed2-c35ec053e7c2" elementFormDefault="qualified">
    <xsd:import namespace="http://schemas.microsoft.com/office/2006/documentManagement/types"/>
    <xsd:import namespace="http://schemas.microsoft.com/office/infopath/2007/PartnerControls"/>
    <xsd:element name="FormName" ma:index="8" nillable="true" ma:displayName="Form Name" ma:internalName="FormName">
      <xsd:simpleType>
        <xsd:restriction base="dms:Text"/>
      </xsd:simpleType>
    </xsd:element>
    <xsd:element name="FormCategory" ma:index="9" nillable="true" ma:displayName="Form Category" ma:internalName="FormCategory">
      <xsd:simpleType>
        <xsd:restriction base="dms:Text"/>
      </xsd:simpleType>
    </xsd:element>
    <xsd:element name="FormVersion" ma:index="10" nillable="true" ma:displayName="Form Version" ma:internalName="FormVersion">
      <xsd:simpleType>
        <xsd:restriction base="dms:Text"/>
      </xsd:simpleType>
    </xsd:element>
    <xsd:element name="FormId" ma:index="11" nillable="true" ma:displayName="Form ID" ma:internalName="FormId">
      <xsd:simpleType>
        <xsd:restriction base="dms:Text"/>
      </xsd:simpleType>
    </xsd:element>
    <xsd:element name="FormLocale" ma:index="12" nillable="true" ma:displayName="Form Locale" ma:internalName="FormLocale">
      <xsd:simpleType>
        <xsd:restriction base="dms:Text"/>
      </xsd:simpleType>
    </xsd:element>
    <xsd:element name="FormDescription" ma:index="13" nillable="true" ma:displayName="Form Description" ma:internalName="FormDescription">
      <xsd:simpleType>
        <xsd:restriction base="dms:Text"/>
      </xsd:simpleType>
    </xsd:element>
    <xsd:element name="CustomContentTypeId" ma:index="14" nillable="true" ma:displayName="Content Type ID" ma:hidden="true" ma:internalName="CustomContentTypeId">
      <xsd:simpleType>
        <xsd:restriction base="dms:Text"/>
      </xsd:simpleType>
    </xsd:element>
    <xsd:element name="ShowInCatalog" ma:index="15" nillable="true" ma:displayName="Show in Catalog" ma:default="TRUE" ma:internalName="ShowInCatalog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Status" ma:index="18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cd6243-c41e-4d26-9c49-501914ff34cc" elementFormDefault="qualified">
    <xsd:import namespace="http://schemas.microsoft.com/office/2006/documentManagement/types"/>
    <xsd:import namespace="http://schemas.microsoft.com/office/infopath/2007/PartnerControls"/>
    <xsd:element name="_dlc_DocId" ma:index="19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 ma:index="17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3988B0-B5D8-4029-BFE4-2FBEAE7397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F69CE5-6256-4E54-9270-AB0496F18397}">
  <ds:schemaRefs>
    <ds:schemaRef ds:uri="http://schemas.microsoft.com/office/2006/metadata/properties"/>
    <ds:schemaRef ds:uri="http://schemas.microsoft.com/office/infopath/2007/PartnerControls"/>
    <ds:schemaRef ds:uri="424fb729-ca2b-4e5c-bed2-c35ec053e7c2"/>
    <ds:schemaRef ds:uri="ebcd6243-c41e-4d26-9c49-501914ff34cc"/>
    <ds:schemaRef ds:uri="http://schemas.microsoft.com/sharepoint/v3/fields"/>
  </ds:schemaRefs>
</ds:datastoreItem>
</file>

<file path=customXml/itemProps3.xml><?xml version="1.0" encoding="utf-8"?>
<ds:datastoreItem xmlns:ds="http://schemas.openxmlformats.org/officeDocument/2006/customXml" ds:itemID="{5BB9F0CC-C384-4CE8-99EC-1BBFC92C90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4fb729-ca2b-4e5c-bed2-c35ec053e7c2"/>
    <ds:schemaRef ds:uri="http://schemas.microsoft.com/sharepoint/v3/fields"/>
    <ds:schemaRef ds:uri="ebcd6243-c41e-4d26-9c49-501914ff34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554D19A-DC37-454B-9788-EBF1B0145F03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D50BCADB-6158-47CB-8350-94BA310B02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External Letterhead_2022.dotx</Template>
  <TotalTime>2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Digital Transformation Agency</Company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Hood</dc:creator>
  <cp:keywords/>
  <dc:description/>
  <cp:lastModifiedBy>Zul Waker Mohammad Al-Kabir</cp:lastModifiedBy>
  <cp:revision>2</cp:revision>
  <dcterms:created xsi:type="dcterms:W3CDTF">2025-11-11T00:45:00Z</dcterms:created>
  <dcterms:modified xsi:type="dcterms:W3CDTF">2025-11-11T00:45:00Z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0x010100F8EF98760CBA4A94994F13BA881038FA00F7EE471262CBF34E94773E4228A9EC8E</vt:lpwstr>
  </property>
  <property fmtid="{D5CDD505-2E9C-101B-9397-08002B2CF9AE}" pid="3" name="_dlc_DocIdItemGuid">
    <vt:lpwstr>a451de6d-6af5-47d1-bbcb-1db13716ff4d</vt:lpwstr>
  </property>
  <property fmtid="{D5CDD505-2E9C-101B-9397-08002B2CF9AE}" pid="4" name="MSIP_Label_5b482f89-686c-4423-b970-d4c069cb673b_Enabled">
    <vt:lpwstr>true</vt:lpwstr>
  </property>
  <property fmtid="{D5CDD505-2E9C-101B-9397-08002B2CF9AE}" pid="5" name="MSIP_Label_5b482f89-686c-4423-b970-d4c069cb673b_SetDate">
    <vt:lpwstr>2022-08-04T06:15:18Z</vt:lpwstr>
  </property>
  <property fmtid="{D5CDD505-2E9C-101B-9397-08002B2CF9AE}" pid="6" name="MSIP_Label_5b482f89-686c-4423-b970-d4c069cb673b_Method">
    <vt:lpwstr>Privileged</vt:lpwstr>
  </property>
  <property fmtid="{D5CDD505-2E9C-101B-9397-08002B2CF9AE}" pid="7" name="MSIP_Label_5b482f89-686c-4423-b970-d4c069cb673b_Name">
    <vt:lpwstr>For Official Use Only (FOUO)</vt:lpwstr>
  </property>
  <property fmtid="{D5CDD505-2E9C-101B-9397-08002B2CF9AE}" pid="8" name="MSIP_Label_5b482f89-686c-4423-b970-d4c069cb673b_SiteId">
    <vt:lpwstr>f87adb37-069d-44ab-b352-f6d61ecc6db2</vt:lpwstr>
  </property>
  <property fmtid="{D5CDD505-2E9C-101B-9397-08002B2CF9AE}" pid="9" name="MSIP_Label_5b482f89-686c-4423-b970-d4c069cb673b_ActionId">
    <vt:lpwstr>66a1e4e2-267d-40eb-8702-893110f50043</vt:lpwstr>
  </property>
  <property fmtid="{D5CDD505-2E9C-101B-9397-08002B2CF9AE}" pid="10" name="MSIP_Label_5b482f89-686c-4423-b970-d4c069cb673b_ContentBits">
    <vt:lpwstr>3</vt:lpwstr>
  </property>
</Properties>
</file>